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43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95"/>
        <w:gridCol w:w="850"/>
        <w:gridCol w:w="1133"/>
        <w:gridCol w:w="1036"/>
        <w:gridCol w:w="384"/>
        <w:gridCol w:w="1194"/>
        <w:gridCol w:w="790"/>
        <w:gridCol w:w="709"/>
        <w:gridCol w:w="1232"/>
        <w:gridCol w:w="468"/>
        <w:gridCol w:w="567"/>
        <w:gridCol w:w="1984"/>
      </w:tblGrid>
      <w:tr>
        <w:trPr>
          <w:cantSplit w:val="true"/>
        </w:trPr>
        <w:tc>
          <w:tcPr>
            <w:tcW w:w="5882" w:type="dxa"/>
            <w:gridSpan w:val="7"/>
            <w:tcBorders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  <w:tab w:val="left" w:pos="10800" w:leader="none"/>
                <w:tab w:val="left" w:pos="11520" w:leader="none"/>
                <w:tab w:val="left" w:pos="12240" w:leader="none"/>
                <w:tab w:val="left" w:pos="12960" w:leader="none"/>
                <w:tab w:val="left" w:pos="13680" w:leader="none"/>
                <w:tab w:val="left" w:pos="14400" w:leader="none"/>
                <w:tab w:val="left" w:pos="15120" w:leader="none"/>
                <w:tab w:val="left" w:pos="15840" w:leader="none"/>
                <w:tab w:val="left" w:pos="16560" w:leader="none"/>
                <w:tab w:val="left" w:pos="17280" w:leader="none"/>
                <w:tab w:val="left" w:pos="18000" w:leader="none"/>
                <w:tab w:val="left" w:pos="18720" w:leader="none"/>
                <w:tab w:val="left" w:pos="19440" w:leader="none"/>
                <w:tab w:val="left" w:pos="20160" w:leader="none"/>
                <w:tab w:val="left" w:pos="20880" w:leader="none"/>
                <w:tab w:val="left" w:pos="21600" w:leader="none"/>
                <w:tab w:val="left" w:pos="22320" w:leader="none"/>
                <w:tab w:val="left" w:pos="23040" w:leader="none"/>
                <w:tab w:val="left" w:pos="23760" w:leader="none"/>
                <w:tab w:val="left" w:pos="24480" w:leader="none"/>
                <w:tab w:val="left" w:pos="25200" w:leader="none"/>
                <w:tab w:val="left" w:pos="25920" w:leader="none"/>
                <w:tab w:val="left" w:pos="26640" w:leader="none"/>
                <w:tab w:val="left" w:pos="27360" w:leader="none"/>
                <w:tab w:val="left" w:pos="28080" w:leader="none"/>
                <w:tab w:val="left" w:pos="28800" w:leader="none"/>
                <w:tab w:val="left" w:pos="29520" w:leader="none"/>
                <w:tab w:val="left" w:pos="30240" w:leader="none"/>
                <w:tab w:val="left" w:pos="30960" w:leader="none"/>
                <w:tab w:val="left" w:pos="31000" w:leader="none"/>
              </w:tabs>
              <w:rPr>
                <w:sz w:val="18"/>
              </w:rPr>
            </w:pPr>
            <w:r>
              <w:rPr>
                <w:b/>
                <w:sz w:val="18"/>
              </w:rPr>
              <w:t>Falls bekannt, bitte angeben</w:t>
            </w:r>
          </w:p>
        </w:tc>
        <w:tc>
          <w:tcPr>
            <w:tcW w:w="496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0"/>
              <w:jc w:val="right"/>
              <w:rPr>
                <w:b/>
                <w:i/>
                <w:i/>
                <w:sz w:val="18"/>
              </w:rPr>
            </w:pPr>
            <w:r>
              <w:rPr>
                <w:b/>
                <w:sz w:val="24"/>
              </w:rPr>
              <w:t>*)</w:t>
            </w:r>
            <w:r>
              <w:rPr>
                <w:sz w:val="24"/>
              </w:rPr>
              <w:t xml:space="preserve"> </w:t>
            </w:r>
            <w:r>
              <w:rPr>
                <w:b/>
                <w:i/>
                <w:sz w:val="18"/>
              </w:rPr>
              <w:t>Zutreffendes bitte ankreuzen, ausfüllen oder beilegen</w:t>
            </w:r>
          </w:p>
          <w:p>
            <w:pPr>
              <w:pStyle w:val="Normal"/>
              <w:tabs>
                <w:tab w:val="clear" w:pos="708"/>
                <w:tab w:val="left" w:pos="214" w:leader="none"/>
              </w:tabs>
              <w:spacing w:before="120" w:after="0"/>
              <w:ind w:right="90"/>
              <w:rPr>
                <w:sz w:val="18"/>
              </w:rPr>
            </w:pPr>
            <w:r>
              <w:rPr>
                <w:b/>
                <w:i/>
                <w:sz w:val="18"/>
              </w:rPr>
              <w:tab/>
              <w:t xml:space="preserve"> Bitte die 3-seitige Erklärung vollständig abgeben!</w:t>
            </w:r>
          </w:p>
        </w:tc>
      </w:tr>
      <w:tr>
        <w:trPr>
          <w:cantSplit w:val="true"/>
        </w:trPr>
        <w:tc>
          <w:tcPr>
            <w:tcW w:w="1345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  <w:tab w:val="left" w:pos="10800" w:leader="none"/>
                <w:tab w:val="left" w:pos="11520" w:leader="none"/>
                <w:tab w:val="left" w:pos="12240" w:leader="none"/>
                <w:tab w:val="left" w:pos="12960" w:leader="none"/>
                <w:tab w:val="left" w:pos="13680" w:leader="none"/>
                <w:tab w:val="left" w:pos="14400" w:leader="none"/>
                <w:tab w:val="left" w:pos="15120" w:leader="none"/>
                <w:tab w:val="left" w:pos="15840" w:leader="none"/>
                <w:tab w:val="left" w:pos="16560" w:leader="none"/>
                <w:tab w:val="left" w:pos="17280" w:leader="none"/>
                <w:tab w:val="left" w:pos="18000" w:leader="none"/>
                <w:tab w:val="left" w:pos="18720" w:leader="none"/>
                <w:tab w:val="left" w:pos="19440" w:leader="none"/>
                <w:tab w:val="left" w:pos="20160" w:leader="none"/>
                <w:tab w:val="left" w:pos="20880" w:leader="none"/>
                <w:tab w:val="left" w:pos="21600" w:leader="none"/>
                <w:tab w:val="left" w:pos="22320" w:leader="none"/>
                <w:tab w:val="left" w:pos="23040" w:leader="none"/>
                <w:tab w:val="left" w:pos="23760" w:leader="none"/>
                <w:tab w:val="left" w:pos="24480" w:leader="none"/>
                <w:tab w:val="left" w:pos="25200" w:leader="none"/>
                <w:tab w:val="left" w:pos="25920" w:leader="none"/>
                <w:tab w:val="left" w:pos="26640" w:leader="none"/>
                <w:tab w:val="left" w:pos="27360" w:leader="none"/>
                <w:tab w:val="left" w:pos="28080" w:leader="none"/>
                <w:tab w:val="left" w:pos="28800" w:leader="none"/>
                <w:tab w:val="left" w:pos="29520" w:leader="none"/>
                <w:tab w:val="left" w:pos="30240" w:leader="none"/>
                <w:tab w:val="left" w:pos="30960" w:leader="none"/>
                <w:tab w:val="left" w:pos="31000" w:leader="none"/>
              </w:tabs>
              <w:rPr>
                <w:sz w:val="18"/>
              </w:rPr>
            </w:pPr>
            <w:r>
              <w:rPr>
                <w:sz w:val="18"/>
              </w:rPr>
              <w:t>Bearb.-Nr.:</w:t>
            </w:r>
          </w:p>
        </w:tc>
        <w:tc>
          <w:tcPr>
            <w:tcW w:w="2553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  <w:tab w:val="left" w:pos="10800" w:leader="none"/>
                <w:tab w:val="left" w:pos="11520" w:leader="none"/>
                <w:tab w:val="left" w:pos="12240" w:leader="none"/>
                <w:tab w:val="left" w:pos="12960" w:leader="none"/>
                <w:tab w:val="left" w:pos="13680" w:leader="none"/>
                <w:tab w:val="left" w:pos="14400" w:leader="none"/>
                <w:tab w:val="left" w:pos="15120" w:leader="none"/>
                <w:tab w:val="left" w:pos="15840" w:leader="none"/>
                <w:tab w:val="left" w:pos="16560" w:leader="none"/>
                <w:tab w:val="left" w:pos="17280" w:leader="none"/>
                <w:tab w:val="left" w:pos="18000" w:leader="none"/>
                <w:tab w:val="left" w:pos="18720" w:leader="none"/>
                <w:tab w:val="left" w:pos="19440" w:leader="none"/>
                <w:tab w:val="left" w:pos="20160" w:leader="none"/>
                <w:tab w:val="left" w:pos="20880" w:leader="none"/>
                <w:tab w:val="left" w:pos="21600" w:leader="none"/>
                <w:tab w:val="left" w:pos="22320" w:leader="none"/>
                <w:tab w:val="left" w:pos="23040" w:leader="none"/>
                <w:tab w:val="left" w:pos="23760" w:leader="none"/>
                <w:tab w:val="left" w:pos="24480" w:leader="none"/>
                <w:tab w:val="left" w:pos="25200" w:leader="none"/>
                <w:tab w:val="left" w:pos="25920" w:leader="none"/>
                <w:tab w:val="left" w:pos="26640" w:leader="none"/>
                <w:tab w:val="left" w:pos="27360" w:leader="none"/>
                <w:tab w:val="left" w:pos="28080" w:leader="none"/>
                <w:tab w:val="left" w:pos="28800" w:leader="none"/>
                <w:tab w:val="left" w:pos="29520" w:leader="none"/>
                <w:tab w:val="left" w:pos="30240" w:leader="none"/>
                <w:tab w:val="left" w:pos="30960" w:leader="none"/>
                <w:tab w:val="left" w:pos="31000" w:leader="none"/>
              </w:tabs>
              <w:rPr>
                <w:b/>
                <w:sz w:val="20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</w:r>
            <w:bookmarkStart w:id="0" w:name="_GoBack"/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0"/>
          </w:p>
        </w:tc>
        <w:tc>
          <w:tcPr>
            <w:tcW w:w="1984" w:type="dxa"/>
            <w:gridSpan w:val="2"/>
            <w:vMerge w:val="restart"/>
            <w:tcBorders>
              <w:right w:val="single" w:sz="4" w:space="0" w:color="000000"/>
            </w:tcBorders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960" w:type="dxa"/>
            <w:gridSpan w:val="5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0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cantSplit w:val="true"/>
        </w:trPr>
        <w:tc>
          <w:tcPr>
            <w:tcW w:w="1345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  <w:tab w:val="left" w:pos="10800" w:leader="none"/>
                <w:tab w:val="left" w:pos="11520" w:leader="none"/>
                <w:tab w:val="left" w:pos="12240" w:leader="none"/>
                <w:tab w:val="left" w:pos="12960" w:leader="none"/>
                <w:tab w:val="left" w:pos="13680" w:leader="none"/>
                <w:tab w:val="left" w:pos="14400" w:leader="none"/>
                <w:tab w:val="left" w:pos="15120" w:leader="none"/>
                <w:tab w:val="left" w:pos="15840" w:leader="none"/>
                <w:tab w:val="left" w:pos="16560" w:leader="none"/>
                <w:tab w:val="left" w:pos="17280" w:leader="none"/>
                <w:tab w:val="left" w:pos="18000" w:leader="none"/>
                <w:tab w:val="left" w:pos="18720" w:leader="none"/>
                <w:tab w:val="left" w:pos="19440" w:leader="none"/>
                <w:tab w:val="left" w:pos="20160" w:leader="none"/>
                <w:tab w:val="left" w:pos="20880" w:leader="none"/>
                <w:tab w:val="left" w:pos="21600" w:leader="none"/>
                <w:tab w:val="left" w:pos="22320" w:leader="none"/>
                <w:tab w:val="left" w:pos="23040" w:leader="none"/>
                <w:tab w:val="left" w:pos="23760" w:leader="none"/>
                <w:tab w:val="left" w:pos="24480" w:leader="none"/>
                <w:tab w:val="left" w:pos="25200" w:leader="none"/>
                <w:tab w:val="left" w:pos="25920" w:leader="none"/>
                <w:tab w:val="left" w:pos="26640" w:leader="none"/>
                <w:tab w:val="left" w:pos="27360" w:leader="none"/>
                <w:tab w:val="left" w:pos="28080" w:leader="none"/>
                <w:tab w:val="left" w:pos="28800" w:leader="none"/>
                <w:tab w:val="left" w:pos="29520" w:leader="none"/>
                <w:tab w:val="left" w:pos="30240" w:leader="none"/>
                <w:tab w:val="left" w:pos="30960" w:leader="none"/>
                <w:tab w:val="left" w:pos="31000" w:leader="none"/>
              </w:tabs>
              <w:rPr>
                <w:sz w:val="18"/>
              </w:rPr>
            </w:pPr>
            <w:r>
              <w:rPr>
                <w:sz w:val="18"/>
              </w:rPr>
              <w:t>Pers.-Nr.:</w:t>
            </w:r>
          </w:p>
        </w:tc>
        <w:tc>
          <w:tcPr>
            <w:tcW w:w="2553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ezug"/>
              <w:tabs>
                <w:tab w:val="clear" w:pos="2155"/>
                <w:tab w:val="clear" w:pos="4394"/>
                <w:tab w:val="clear" w:pos="7088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  <w:tab w:val="left" w:pos="10800" w:leader="none"/>
                <w:tab w:val="left" w:pos="11520" w:leader="none"/>
                <w:tab w:val="left" w:pos="12240" w:leader="none"/>
                <w:tab w:val="left" w:pos="12960" w:leader="none"/>
                <w:tab w:val="left" w:pos="13680" w:leader="none"/>
                <w:tab w:val="left" w:pos="14400" w:leader="none"/>
                <w:tab w:val="left" w:pos="15120" w:leader="none"/>
                <w:tab w:val="left" w:pos="15840" w:leader="none"/>
                <w:tab w:val="left" w:pos="16560" w:leader="none"/>
                <w:tab w:val="left" w:pos="17280" w:leader="none"/>
                <w:tab w:val="left" w:pos="18000" w:leader="none"/>
                <w:tab w:val="left" w:pos="18720" w:leader="none"/>
                <w:tab w:val="left" w:pos="19440" w:leader="none"/>
                <w:tab w:val="left" w:pos="20160" w:leader="none"/>
                <w:tab w:val="left" w:pos="20880" w:leader="none"/>
                <w:tab w:val="left" w:pos="21600" w:leader="none"/>
                <w:tab w:val="left" w:pos="22320" w:leader="none"/>
                <w:tab w:val="left" w:pos="23040" w:leader="none"/>
                <w:tab w:val="left" w:pos="23760" w:leader="none"/>
                <w:tab w:val="left" w:pos="24480" w:leader="none"/>
                <w:tab w:val="left" w:pos="25200" w:leader="none"/>
                <w:tab w:val="left" w:pos="25920" w:leader="none"/>
                <w:tab w:val="left" w:pos="26640" w:leader="none"/>
                <w:tab w:val="left" w:pos="27360" w:leader="none"/>
                <w:tab w:val="left" w:pos="28080" w:leader="none"/>
                <w:tab w:val="left" w:pos="28800" w:leader="none"/>
                <w:tab w:val="left" w:pos="29520" w:leader="none"/>
                <w:tab w:val="left" w:pos="30240" w:leader="none"/>
                <w:tab w:val="left" w:pos="30960" w:leader="none"/>
                <w:tab w:val="left" w:pos="31000" w:leader="none"/>
              </w:tabs>
              <w:rPr>
                <w:rFonts w:ascii="Arial" w:hAnsi="Arial"/>
                <w:b/>
                <w:sz w:val="20"/>
              </w:rPr>
            </w:pPr>
            <w:r>
              <w:fldChar w:fldCharType="begin">
                <w:ffData>
                  <w:name w:val="Text9 Copy 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1984" w:type="dxa"/>
            <w:gridSpan w:val="2"/>
            <w:vMerge w:val="continue"/>
            <w:tcBorders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  <w:tab w:val="left" w:pos="10800" w:leader="none"/>
                <w:tab w:val="left" w:pos="11520" w:leader="none"/>
                <w:tab w:val="left" w:pos="12240" w:leader="none"/>
                <w:tab w:val="left" w:pos="12960" w:leader="none"/>
                <w:tab w:val="left" w:pos="13680" w:leader="none"/>
                <w:tab w:val="left" w:pos="14400" w:leader="none"/>
                <w:tab w:val="left" w:pos="15120" w:leader="none"/>
                <w:tab w:val="left" w:pos="15840" w:leader="none"/>
                <w:tab w:val="left" w:pos="16560" w:leader="none"/>
                <w:tab w:val="left" w:pos="17280" w:leader="none"/>
                <w:tab w:val="left" w:pos="18000" w:leader="none"/>
                <w:tab w:val="left" w:pos="18720" w:leader="none"/>
                <w:tab w:val="left" w:pos="19440" w:leader="none"/>
                <w:tab w:val="left" w:pos="20160" w:leader="none"/>
                <w:tab w:val="left" w:pos="20880" w:leader="none"/>
                <w:tab w:val="left" w:pos="21600" w:leader="none"/>
                <w:tab w:val="left" w:pos="22320" w:leader="none"/>
                <w:tab w:val="left" w:pos="23040" w:leader="none"/>
                <w:tab w:val="left" w:pos="23760" w:leader="none"/>
                <w:tab w:val="left" w:pos="24480" w:leader="none"/>
                <w:tab w:val="left" w:pos="25200" w:leader="none"/>
                <w:tab w:val="left" w:pos="25920" w:leader="none"/>
                <w:tab w:val="left" w:pos="26640" w:leader="none"/>
                <w:tab w:val="left" w:pos="27360" w:leader="none"/>
                <w:tab w:val="left" w:pos="28080" w:leader="none"/>
                <w:tab w:val="left" w:pos="28800" w:leader="none"/>
                <w:tab w:val="left" w:pos="29520" w:leader="none"/>
                <w:tab w:val="left" w:pos="30240" w:leader="none"/>
                <w:tab w:val="left" w:pos="30960" w:leader="none"/>
                <w:tab w:val="left" w:pos="31000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960" w:type="dxa"/>
            <w:gridSpan w:val="5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  <w:tab w:val="left" w:pos="10800" w:leader="none"/>
                <w:tab w:val="left" w:pos="11520" w:leader="none"/>
                <w:tab w:val="left" w:pos="12240" w:leader="none"/>
                <w:tab w:val="left" w:pos="12960" w:leader="none"/>
                <w:tab w:val="left" w:pos="13680" w:leader="none"/>
                <w:tab w:val="left" w:pos="14400" w:leader="none"/>
                <w:tab w:val="left" w:pos="15120" w:leader="none"/>
                <w:tab w:val="left" w:pos="15840" w:leader="none"/>
                <w:tab w:val="left" w:pos="16560" w:leader="none"/>
                <w:tab w:val="left" w:pos="17280" w:leader="none"/>
                <w:tab w:val="left" w:pos="18000" w:leader="none"/>
                <w:tab w:val="left" w:pos="18720" w:leader="none"/>
                <w:tab w:val="left" w:pos="19440" w:leader="none"/>
                <w:tab w:val="left" w:pos="20160" w:leader="none"/>
                <w:tab w:val="left" w:pos="20880" w:leader="none"/>
                <w:tab w:val="left" w:pos="21600" w:leader="none"/>
                <w:tab w:val="left" w:pos="22320" w:leader="none"/>
                <w:tab w:val="left" w:pos="23040" w:leader="none"/>
                <w:tab w:val="left" w:pos="23760" w:leader="none"/>
                <w:tab w:val="left" w:pos="24480" w:leader="none"/>
                <w:tab w:val="left" w:pos="25200" w:leader="none"/>
                <w:tab w:val="left" w:pos="25920" w:leader="none"/>
                <w:tab w:val="left" w:pos="26640" w:leader="none"/>
                <w:tab w:val="left" w:pos="27360" w:leader="none"/>
                <w:tab w:val="left" w:pos="28080" w:leader="none"/>
                <w:tab w:val="left" w:pos="28800" w:leader="none"/>
                <w:tab w:val="left" w:pos="29520" w:leader="none"/>
                <w:tab w:val="left" w:pos="30240" w:leader="none"/>
                <w:tab w:val="left" w:pos="30960" w:leader="none"/>
                <w:tab w:val="left" w:pos="31000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10842" w:type="dxa"/>
            <w:gridSpan w:val="12"/>
            <w:tcBorders/>
          </w:tcPr>
          <w:p>
            <w:pPr>
              <w:pStyle w:val="Heading1"/>
              <w:keepNext w:val="false"/>
              <w:rPr/>
            </w:pPr>
            <w:r>
              <w:rPr/>
              <w:t>E r k l ä r u n g</w:t>
            </w:r>
          </w:p>
        </w:tc>
      </w:tr>
      <w:tr>
        <w:trPr/>
        <w:tc>
          <w:tcPr>
            <w:tcW w:w="10842" w:type="dxa"/>
            <w:gridSpan w:val="12"/>
            <w:tcBorders/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zur Prüfung der Versicherungsfreiheit bzw. Versicherungspflicht in der Kranken-, Pflege-, Renten- und</w:t>
              <w:br/>
              <w:t>Arbeitslosenversicherung</w:t>
            </w:r>
          </w:p>
        </w:tc>
      </w:tr>
      <w:tr>
        <w:trPr/>
        <w:tc>
          <w:tcPr>
            <w:tcW w:w="5092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103" w:leader="none"/>
              </w:tabs>
              <w:rPr>
                <w:b/>
                <w:sz w:val="24"/>
                <w:vertAlign w:val="superscript"/>
              </w:rPr>
            </w:pPr>
            <w:r>
              <w:rPr>
                <w:b/>
                <w:sz w:val="24"/>
                <w:vertAlign w:val="superscript"/>
              </w:rPr>
              <w:t>Familienname, Vorname</w:t>
              <w:br/>
            </w:r>
            <w:r>
              <w:fldChar w:fldCharType="begin">
                <w:ffData>
                  <w:name w:val="Text9 Copy 2"/>
                  <w:enabled/>
                  <w:calcOnExit w:val="0"/>
                  <w:textInput/>
                </w:ffData>
              </w:fldChar>
            </w:r>
            <w:r>
              <w:rPr>
                <w:vertAlign w:val="superscript"/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  <w:vertAlign w:val="superscript"/>
              </w:rPr>
            </w:r>
            <w:r>
              <w:rPr>
                <w:vertAlign w:val="superscript"/>
                <w:sz w:val="20"/>
                <w:b/>
              </w:rPr>
              <w:fldChar w:fldCharType="separate"/>
            </w:r>
            <w:r>
              <w:rPr>
                <w:b/>
                <w:sz w:val="20"/>
                <w:vertAlign w:val="superscript"/>
              </w:rPr>
            </w:r>
            <w:r>
              <w:rPr>
                <w:b/>
                <w:sz w:val="20"/>
              </w:rPr>
              <w:t>   von Eschwege, Tilo  </w:t>
            </w:r>
            <w:r/>
            <w:r>
              <w:rPr>
                <w:vertAlign w:val="superscript"/>
                <w:sz w:val="20"/>
                <w:b/>
              </w:rPr>
              <w:fldChar w:fldCharType="end"/>
            </w:r>
            <w:r>
              <w:rPr>
                <w:b/>
                <w:sz w:val="20"/>
                <w:vertAlign w:val="superscript"/>
              </w:rPr>
            </w:r>
          </w:p>
        </w:tc>
        <w:tc>
          <w:tcPr>
            <w:tcW w:w="5750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5103" w:leader="none"/>
              </w:tabs>
              <w:rPr>
                <w:b/>
                <w:sz w:val="24"/>
                <w:vertAlign w:val="superscript"/>
              </w:rPr>
            </w:pPr>
            <w:r>
              <w:rPr>
                <w:b/>
                <w:sz w:val="24"/>
                <w:vertAlign w:val="superscript"/>
              </w:rPr>
              <w:t>Versicherungsnummer des Rentenversicherungsträgers</w:t>
              <w:br/>
            </w:r>
            <w:r>
              <w:fldChar w:fldCharType="begin">
                <w:ffData>
                  <w:name w:val="Text9 Copy 3"/>
                  <w:enabled/>
                  <w:calcOnExit w:val="0"/>
                  <w:textInput/>
                </w:ffData>
              </w:fldChar>
            </w:r>
            <w:r>
              <w:rPr>
                <w:vertAlign w:val="superscript"/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  <w:vertAlign w:val="superscript"/>
              </w:rPr>
            </w:r>
            <w:r>
              <w:rPr>
                <w:vertAlign w:val="superscript"/>
                <w:sz w:val="20"/>
                <w:b/>
              </w:rPr>
              <w:fldChar w:fldCharType="separate"/>
            </w:r>
            <w:r>
              <w:rPr>
                <w:b/>
                <w:sz w:val="20"/>
                <w:vertAlign w:val="superscript"/>
              </w:rPr>
            </w:r>
            <w:r>
              <w:rPr>
                <w:b/>
                <w:sz w:val="20"/>
              </w:rPr>
              <w:t>   26010404E020  </w:t>
            </w:r>
            <w:r/>
            <w:r>
              <w:rPr>
                <w:vertAlign w:val="superscript"/>
                <w:sz w:val="20"/>
                <w:b/>
              </w:rPr>
              <w:fldChar w:fldCharType="end"/>
            </w:r>
            <w:r>
              <w:rPr>
                <w:b/>
                <w:sz w:val="20"/>
                <w:vertAlign w:val="superscript"/>
              </w:rPr>
            </w:r>
          </w:p>
        </w:tc>
      </w:tr>
      <w:tr>
        <w:trPr/>
        <w:tc>
          <w:tcPr>
            <w:tcW w:w="3514" w:type="dxa"/>
            <w:gridSpan w:val="4"/>
            <w:tcBorders>
              <w:bottom w:val="single" w:sz="6" w:space="0" w:color="000000"/>
            </w:tcBorders>
          </w:tcPr>
          <w:p>
            <w:pPr>
              <w:pStyle w:val="Normal"/>
              <w:rPr>
                <w:b/>
                <w:sz w:val="24"/>
                <w:vertAlign w:val="superscript"/>
              </w:rPr>
            </w:pPr>
            <w:r>
              <w:rPr>
                <w:b/>
                <w:sz w:val="24"/>
                <w:vertAlign w:val="superscript"/>
              </w:rPr>
              <w:t>Geburtsname</w:t>
              <w:br/>
            </w:r>
            <w:r>
              <w:fldChar w:fldCharType="begin">
                <w:ffData>
                  <w:name w:val="Text9 Copy 4"/>
                  <w:enabled/>
                  <w:calcOnExit w:val="0"/>
                  <w:textInput/>
                </w:ffData>
              </w:fldChar>
            </w:r>
            <w:r>
              <w:rPr>
                <w:vertAlign w:val="superscript"/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  <w:vertAlign w:val="superscript"/>
              </w:rPr>
            </w:r>
            <w:r>
              <w:rPr>
                <w:vertAlign w:val="superscript"/>
                <w:sz w:val="20"/>
                <w:b/>
              </w:rPr>
              <w:fldChar w:fldCharType="separate"/>
            </w:r>
            <w:r>
              <w:rPr>
                <w:b/>
                <w:sz w:val="20"/>
                <w:vertAlign w:val="superscript"/>
              </w:rPr>
            </w:r>
            <w:r>
              <w:rPr>
                <w:b/>
                <w:sz w:val="20"/>
              </w:rPr>
              <w:t> von Eschwege    </w:t>
            </w:r>
            <w:r/>
            <w:r>
              <w:rPr>
                <w:vertAlign w:val="superscript"/>
                <w:sz w:val="20"/>
                <w:b/>
              </w:rPr>
              <w:fldChar w:fldCharType="end"/>
            </w:r>
            <w:r>
              <w:rPr>
                <w:b/>
                <w:sz w:val="20"/>
                <w:vertAlign w:val="superscript"/>
              </w:rPr>
            </w:r>
          </w:p>
        </w:tc>
        <w:tc>
          <w:tcPr>
            <w:tcW w:w="3077" w:type="dxa"/>
            <w:gridSpan w:val="4"/>
            <w:tcBorders>
              <w:bottom w:val="single" w:sz="6" w:space="0" w:color="000000"/>
            </w:tcBorders>
          </w:tcPr>
          <w:p>
            <w:pPr>
              <w:pStyle w:val="Normal"/>
              <w:rPr>
                <w:b/>
                <w:sz w:val="24"/>
                <w:vertAlign w:val="superscript"/>
              </w:rPr>
            </w:pPr>
            <w:r>
              <w:rPr>
                <w:b/>
                <w:sz w:val="24"/>
                <w:vertAlign w:val="superscript"/>
              </w:rPr>
              <w:t>Geburtsdatum</w:t>
              <w:br/>
            </w:r>
            <w:r>
              <w:fldChar w:fldCharType="begin">
                <w:ffData>
                  <w:name w:val="Text9 Copy 5"/>
                  <w:enabled/>
                  <w:calcOnExit w:val="0"/>
                  <w:textInput/>
                </w:ffData>
              </w:fldChar>
            </w:r>
            <w:r>
              <w:rPr>
                <w:vertAlign w:val="superscript"/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  <w:vertAlign w:val="superscript"/>
              </w:rPr>
            </w:r>
            <w:r>
              <w:rPr>
                <w:vertAlign w:val="superscript"/>
                <w:sz w:val="20"/>
                <w:b/>
              </w:rPr>
              <w:fldChar w:fldCharType="separate"/>
            </w:r>
            <w:r>
              <w:rPr>
                <w:b/>
                <w:sz w:val="20"/>
                <w:vertAlign w:val="superscript"/>
              </w:rPr>
            </w:r>
            <w:r>
              <w:rPr>
                <w:b/>
                <w:sz w:val="20"/>
              </w:rPr>
              <w:t>   01.04.2004  </w:t>
            </w:r>
            <w:r/>
            <w:r>
              <w:rPr>
                <w:vertAlign w:val="superscript"/>
                <w:sz w:val="20"/>
                <w:b/>
              </w:rPr>
              <w:fldChar w:fldCharType="end"/>
            </w:r>
            <w:r>
              <w:rPr>
                <w:b/>
                <w:sz w:val="20"/>
                <w:vertAlign w:val="superscript"/>
              </w:rPr>
            </w:r>
          </w:p>
        </w:tc>
        <w:tc>
          <w:tcPr>
            <w:tcW w:w="4251" w:type="dxa"/>
            <w:gridSpan w:val="4"/>
            <w:tcBorders>
              <w:bottom w:val="single" w:sz="6" w:space="0" w:color="000000"/>
            </w:tcBorders>
          </w:tcPr>
          <w:p>
            <w:pPr>
              <w:pStyle w:val="Normal"/>
              <w:rPr>
                <w:b/>
                <w:sz w:val="24"/>
                <w:vertAlign w:val="superscript"/>
              </w:rPr>
            </w:pPr>
            <w:r>
              <w:rPr>
                <w:b/>
                <w:sz w:val="24"/>
                <w:vertAlign w:val="superscript"/>
              </w:rPr>
              <w:t>Geburtsort</w:t>
            </w:r>
            <w:r>
              <w:rPr>
                <w:b/>
                <w:sz w:val="16"/>
                <w:vertAlign w:val="superscript"/>
              </w:rPr>
              <w:br/>
            </w:r>
            <w:r>
              <w:fldChar w:fldCharType="begin">
                <w:ffData>
                  <w:name w:val="Text9 Copy 6"/>
                  <w:enabled/>
                  <w:calcOnExit w:val="0"/>
                  <w:textInput/>
                </w:ffData>
              </w:fldChar>
            </w:r>
            <w:r>
              <w:rPr>
                <w:vertAlign w:val="superscript"/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  <w:vertAlign w:val="superscript"/>
              </w:rPr>
            </w:r>
            <w:r>
              <w:rPr>
                <w:vertAlign w:val="superscript"/>
                <w:sz w:val="20"/>
                <w:b/>
              </w:rPr>
              <w:fldChar w:fldCharType="separate"/>
            </w:r>
            <w:r>
              <w:rPr>
                <w:b/>
                <w:sz w:val="20"/>
                <w:vertAlign w:val="superscript"/>
              </w:rPr>
            </w:r>
            <w:r>
              <w:rPr>
                <w:b/>
                <w:sz w:val="20"/>
              </w:rPr>
              <w:t>   Henstedt-Ulzburg  </w:t>
            </w:r>
            <w:r/>
            <w:r>
              <w:rPr>
                <w:vertAlign w:val="superscript"/>
                <w:sz w:val="20"/>
                <w:b/>
              </w:rPr>
              <w:fldChar w:fldCharType="end"/>
            </w:r>
            <w:r>
              <w:rPr>
                <w:b/>
                <w:sz w:val="20"/>
                <w:vertAlign w:val="superscript"/>
              </w:rPr>
            </w:r>
          </w:p>
        </w:tc>
      </w:tr>
      <w:tr>
        <w:trPr/>
        <w:tc>
          <w:tcPr>
            <w:tcW w:w="6591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4"/>
                <w:vertAlign w:val="superscript"/>
              </w:rPr>
              <w:t>Anschrift</w:t>
            </w:r>
            <w:r>
              <w:rPr/>
              <w:br/>
            </w:r>
            <w:r>
              <w:fldChar w:fldCharType="begin">
                <w:ffData>
                  <w:name w:val="Text9 Copy 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   Bremerstraße 36, 24118 Kiel, Zimmer 31  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4251" w:type="dxa"/>
            <w:gridSpan w:val="4"/>
            <w:tcBorders>
              <w:bottom w:val="single" w:sz="6" w:space="0" w:color="000000"/>
            </w:tcBorders>
          </w:tcPr>
          <w:p>
            <w:pPr>
              <w:pStyle w:val="Normal"/>
              <w:rPr>
                <w:b/>
                <w:sz w:val="24"/>
                <w:vertAlign w:val="superscript"/>
              </w:rPr>
            </w:pPr>
            <w:r>
              <w:rPr>
                <w:b/>
                <w:sz w:val="24"/>
                <w:vertAlign w:val="superscript"/>
              </w:rPr>
              <w:t>E-Mail</w:t>
              <w:br/>
            </w: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vertAlign w:val="superscript"/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  <w:vertAlign w:val="superscript"/>
              </w:rPr>
            </w:r>
            <w:r>
              <w:rPr>
                <w:vertAlign w:val="superscript"/>
                <w:sz w:val="20"/>
                <w:b/>
              </w:rPr>
              <w:fldChar w:fldCharType="separate"/>
            </w:r>
            <w:r>
              <w:rPr>
                <w:b/>
                <w:sz w:val="20"/>
                <w:vertAlign w:val="superscript"/>
              </w:rPr>
            </w:r>
            <w:r>
              <w:rPr>
                <w:b/>
                <w:sz w:val="20"/>
              </w:rPr>
              <w:t>   tilo.voneschwege@gmail.com  </w:t>
            </w:r>
            <w:r/>
            <w:r>
              <w:rPr>
                <w:vertAlign w:val="superscript"/>
                <w:sz w:val="20"/>
                <w:b/>
              </w:rPr>
              <w:fldChar w:fldCharType="end"/>
            </w:r>
            <w:r>
              <w:rPr>
                <w:b/>
                <w:sz w:val="20"/>
                <w:vertAlign w:val="superscript"/>
              </w:rPr>
            </w:r>
          </w:p>
        </w:tc>
      </w:tr>
      <w:tr>
        <w:trPr/>
        <w:tc>
          <w:tcPr>
            <w:tcW w:w="2478" w:type="dxa"/>
            <w:gridSpan w:val="3"/>
            <w:tcBorders/>
          </w:tcPr>
          <w:p>
            <w:pPr>
              <w:pStyle w:val="Normal"/>
              <w:spacing w:before="60" w:after="0"/>
              <w:rPr>
                <w:sz w:val="18"/>
              </w:rPr>
            </w:pPr>
            <w:r>
              <w:rPr>
                <w:sz w:val="18"/>
              </w:rPr>
              <w:t>Zu meiner Beschäftigung als</w:t>
            </w:r>
          </w:p>
        </w:tc>
        <w:tc>
          <w:tcPr>
            <w:tcW w:w="5345" w:type="dxa"/>
            <w:gridSpan w:val="6"/>
            <w:tcBorders>
              <w:bottom w:val="single" w:sz="6" w:space="0" w:color="000000"/>
            </w:tcBorders>
          </w:tcPr>
          <w:p>
            <w:pPr>
              <w:pStyle w:val="Normal"/>
              <w:spacing w:before="60" w:after="0"/>
              <w:rPr>
                <w:b/>
                <w:sz w:val="20"/>
              </w:rPr>
            </w:pPr>
            <w:r>
              <w:fldChar w:fldCharType="begin">
                <w:ffData>
                  <w:name w:val="Text9 Copy 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" w:name="Text9_Copy_9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 Wissenschaftliche Hilfskraft    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"/>
          </w:p>
        </w:tc>
        <w:tc>
          <w:tcPr>
            <w:tcW w:w="468" w:type="dxa"/>
            <w:tcBorders/>
          </w:tcPr>
          <w:p>
            <w:pPr>
              <w:pStyle w:val="Normal"/>
              <w:spacing w:before="60" w:after="0"/>
              <w:rPr>
                <w:sz w:val="18"/>
              </w:rPr>
            </w:pPr>
            <w:r>
              <w:rPr>
                <w:sz w:val="18"/>
              </w:rPr>
              <w:t>ab</w:t>
            </w:r>
          </w:p>
        </w:tc>
        <w:tc>
          <w:tcPr>
            <w:tcW w:w="2551" w:type="dxa"/>
            <w:gridSpan w:val="2"/>
            <w:tcBorders>
              <w:bottom w:val="single" w:sz="6" w:space="0" w:color="000000"/>
            </w:tcBorders>
          </w:tcPr>
          <w:p>
            <w:pPr>
              <w:pStyle w:val="Normal"/>
              <w:spacing w:before="60" w:after="0"/>
              <w:rPr>
                <w:b/>
                <w:sz w:val="20"/>
              </w:rPr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2" w:name="Text10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   01.09.2026  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2"/>
          </w:p>
        </w:tc>
      </w:tr>
      <w:tr>
        <w:trPr/>
        <w:tc>
          <w:tcPr>
            <w:tcW w:w="495" w:type="dxa"/>
            <w:tcBorders/>
          </w:tcPr>
          <w:p>
            <w:pPr>
              <w:pStyle w:val="Normal"/>
              <w:spacing w:before="60" w:after="0"/>
              <w:rPr>
                <w:sz w:val="18"/>
              </w:rPr>
            </w:pPr>
            <w:r>
              <w:rPr>
                <w:sz w:val="18"/>
              </w:rPr>
              <w:t>bei</w:t>
            </w:r>
          </w:p>
        </w:tc>
        <w:tc>
          <w:tcPr>
            <w:tcW w:w="8363" w:type="dxa"/>
            <w:gridSpan w:val="10"/>
            <w:tcBorders>
              <w:bottom w:val="single" w:sz="6" w:space="0" w:color="000000"/>
            </w:tcBorders>
          </w:tcPr>
          <w:p>
            <w:pPr>
              <w:pStyle w:val="Normal"/>
              <w:spacing w:before="60" w:after="0"/>
              <w:rPr>
                <w:b/>
                <w:sz w:val="20"/>
              </w:rPr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3" w:name="Text11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  Fachbereich Maschinenwesen   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3"/>
          </w:p>
        </w:tc>
        <w:tc>
          <w:tcPr>
            <w:tcW w:w="1984" w:type="dxa"/>
            <w:tcBorders/>
          </w:tcPr>
          <w:p>
            <w:pPr>
              <w:pStyle w:val="Normal"/>
              <w:spacing w:before="60" w:after="0"/>
              <w:rPr>
                <w:sz w:val="18"/>
              </w:rPr>
            </w:pPr>
            <w:r>
              <w:rPr>
                <w:sz w:val="18"/>
              </w:rPr>
              <w:t>erkläre ich Folgendes:</w:t>
            </w:r>
          </w:p>
        </w:tc>
      </w:tr>
      <w:tr>
        <w:trPr/>
        <w:tc>
          <w:tcPr>
            <w:tcW w:w="10842" w:type="dxa"/>
            <w:gridSpan w:val="12"/>
            <w:tcBorders/>
          </w:tcPr>
          <w:p>
            <w:pPr>
              <w:pStyle w:val="Normal"/>
              <w:tabs>
                <w:tab w:val="clear" w:pos="708"/>
                <w:tab w:val="left" w:pos="3402" w:leader="none"/>
              </w:tabs>
              <w:spacing w:before="60" w:after="0"/>
              <w:jc w:val="center"/>
              <w:rPr>
                <w:sz w:val="18"/>
                <w:lang w:val="it-IT"/>
              </w:rPr>
            </w:pPr>
            <w:r>
              <w:rPr>
                <w:b/>
                <w:sz w:val="18"/>
                <w:lang w:val="it-IT"/>
              </w:rPr>
              <w:t>( D i e n s t s t e l l e )</w:t>
            </w:r>
          </w:p>
        </w:tc>
      </w:tr>
    </w:tbl>
    <w:p>
      <w:pPr>
        <w:pStyle w:val="Normal"/>
        <w:rPr>
          <w:sz w:val="16"/>
          <w:lang w:val="it-IT"/>
        </w:rPr>
      </w:pPr>
      <w:r>
        <w:rPr>
          <w:sz w:val="16"/>
          <w:lang w:val="it-IT"/>
        </w:rPr>
      </w:r>
    </w:p>
    <w:tbl>
      <w:tblPr>
        <w:tblW w:w="11341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68"/>
        <w:gridCol w:w="275"/>
        <w:gridCol w:w="69"/>
        <w:gridCol w:w="68"/>
        <w:gridCol w:w="285"/>
        <w:gridCol w:w="66"/>
        <w:gridCol w:w="68"/>
        <w:gridCol w:w="285"/>
        <w:gridCol w:w="64"/>
        <w:gridCol w:w="72"/>
        <w:gridCol w:w="287"/>
        <w:gridCol w:w="65"/>
        <w:gridCol w:w="279"/>
        <w:gridCol w:w="72"/>
        <w:gridCol w:w="71"/>
        <w:gridCol w:w="314"/>
        <w:gridCol w:w="40"/>
        <w:gridCol w:w="67"/>
        <w:gridCol w:w="70"/>
        <w:gridCol w:w="73"/>
        <w:gridCol w:w="279"/>
        <w:gridCol w:w="75"/>
        <w:gridCol w:w="626"/>
        <w:gridCol w:w="332"/>
        <w:gridCol w:w="20"/>
        <w:gridCol w:w="67"/>
        <w:gridCol w:w="385"/>
        <w:gridCol w:w="439"/>
        <w:gridCol w:w="789"/>
        <w:gridCol w:w="67"/>
        <w:gridCol w:w="497"/>
        <w:gridCol w:w="67"/>
        <w:gridCol w:w="487"/>
        <w:gridCol w:w="16"/>
        <w:gridCol w:w="160"/>
        <w:gridCol w:w="386"/>
        <w:gridCol w:w="71"/>
        <w:gridCol w:w="421"/>
        <w:gridCol w:w="354"/>
        <w:gridCol w:w="65"/>
        <w:gridCol w:w="215"/>
        <w:gridCol w:w="139"/>
        <w:gridCol w:w="67"/>
        <w:gridCol w:w="210"/>
        <w:gridCol w:w="74"/>
        <w:gridCol w:w="248"/>
        <w:gridCol w:w="100"/>
        <w:gridCol w:w="42"/>
        <w:gridCol w:w="710"/>
        <w:gridCol w:w="19"/>
        <w:gridCol w:w="121"/>
        <w:gridCol w:w="567"/>
        <w:gridCol w:w="13"/>
        <w:gridCol w:w="271"/>
        <w:gridCol w:w="15"/>
        <w:gridCol w:w="268"/>
      </w:tblGrid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4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2246" w:type="dxa"/>
            <w:gridSpan w:val="17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  <w:t>Ich übe o. a. Tätigkeit an</w:t>
            </w:r>
          </w:p>
        </w:tc>
        <w:tc>
          <w:tcPr>
            <w:tcW w:w="980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b/>
                <w:bCs/>
                <w:sz w:val="20"/>
              </w:rPr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bCs/>
              </w:rPr>
              <w:instrText xml:space="preserve"> FORMTEXT </w:instrText>
            </w:r>
            <w:bookmarkStart w:id="4" w:name="Text12_Copy_1"/>
            <w:r>
              <w:rPr>
                <w:b/>
                <w:bCs/>
                <w:sz w:val="20"/>
              </w:rPr>
            </w:r>
            <w:r>
              <w:rPr>
                <w:sz w:val="20"/>
                <w:b/>
                <w:bCs/>
              </w:rPr>
              <w:fldChar w:fldCharType="separate"/>
            </w:r>
            <w:r>
              <w:rPr>
                <w:b/>
                <w:bCs/>
                <w:sz w:val="20"/>
              </w:rPr>
              <w:t>    3 </w:t>
            </w:r>
            <w:r/>
            <w:r>
              <w:rPr>
                <w:sz w:val="20"/>
                <w:b/>
                <w:bCs/>
              </w:rPr>
              <w:fldChar w:fldCharType="end"/>
            </w:r>
            <w:r>
              <w:rPr>
                <w:b/>
                <w:bCs/>
                <w:sz w:val="20"/>
              </w:rPr>
            </w:r>
            <w:bookmarkEnd w:id="4"/>
          </w:p>
        </w:tc>
        <w:tc>
          <w:tcPr>
            <w:tcW w:w="7148" w:type="dxa"/>
            <w:gridSpan w:val="3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b/>
                <w:sz w:val="18"/>
                <w:u w:val="single"/>
              </w:rPr>
              <w:t>Tag(en)</w:t>
            </w:r>
            <w:r>
              <w:rPr>
                <w:b/>
                <w:sz w:val="18"/>
              </w:rPr>
              <w:t xml:space="preserve"> (Pflichtangabe)</w:t>
            </w:r>
            <w:r>
              <w:rPr>
                <w:sz w:val="18"/>
              </w:rPr>
              <w:t xml:space="preserve"> in der Woche aus.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4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  <w:t>Neben der oben angegebenen Beschäftigung übe ich weitere Beschäftigungen oder Tätigkeiten aus: *)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4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fldChar w:fldCharType="begin">
                <w:ffData>
                  <w:name w:val="Kontrollkästchen2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5" w:name="Kontrollkästchen28"/>
            <w:bookmarkStart w:id="6" w:name="Kontrollkästchen28"/>
            <w:bookmarkEnd w:id="6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7" w:name="Kontrollkästchen28_Copy_1"/>
            <w:bookmarkStart w:id="8" w:name="Kontrollkästchen28_Copy_1"/>
            <w:bookmarkEnd w:id="7"/>
            <w:bookmarkEnd w:id="8"/>
            <w:r>
              <w:rPr>
                <w:sz w:val="18"/>
              </w:rPr>
              <w:t xml:space="preserve">   nein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4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9" w:name="Kontrollkästchen29"/>
            <w:bookmarkStart w:id="10" w:name="Kontrollkästchen29"/>
            <w:bookmarkEnd w:id="1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1" w:name="Kontrollkästchen29_Copy_1"/>
            <w:bookmarkStart w:id="12" w:name="Kontrollkästchen29_Copy_1"/>
            <w:bookmarkEnd w:id="11"/>
            <w:bookmarkEnd w:id="12"/>
            <w:r>
              <w:rPr>
                <w:sz w:val="18"/>
              </w:rPr>
              <w:t xml:space="preserve">   ja       (weitere Angaben sind erforderlich)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a)</w:t>
            </w:r>
          </w:p>
        </w:tc>
        <w:tc>
          <w:tcPr>
            <w:tcW w:w="417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bei</w:t>
            </w:r>
          </w:p>
        </w:tc>
        <w:tc>
          <w:tcPr>
            <w:tcW w:w="4489" w:type="dxa"/>
            <w:gridSpan w:val="21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3" w:name="Text22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3"/>
          </w:p>
        </w:tc>
        <w:tc>
          <w:tcPr>
            <w:tcW w:w="56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vom</w:t>
            </w:r>
          </w:p>
        </w:tc>
        <w:tc>
          <w:tcPr>
            <w:tcW w:w="1960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jc w:val="center"/>
              <w:rPr>
                <w:b/>
                <w:sz w:val="20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4" w:name="Text23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4"/>
          </w:p>
        </w:tc>
        <w:tc>
          <w:tcPr>
            <w:tcW w:w="953" w:type="dxa"/>
            <w:gridSpan w:val="6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bis</w:t>
            </w:r>
          </w:p>
        </w:tc>
        <w:tc>
          <w:tcPr>
            <w:tcW w:w="1572" w:type="dxa"/>
            <w:gridSpan w:val="7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jc w:val="center"/>
              <w:rPr>
                <w:b/>
                <w:sz w:val="20"/>
              </w:rPr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5" w:name="Text24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5"/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7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7" w:type="dxa"/>
            <w:gridSpan w:val="9"/>
            <w:tcBorders/>
          </w:tcPr>
          <w:p>
            <w:pPr>
              <w:pStyle w:val="Normal"/>
              <w:tabs>
                <w:tab w:val="clear" w:pos="708"/>
                <w:tab w:val="right" w:pos="3688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Bruttoentgelt</w:t>
            </w:r>
          </w:p>
        </w:tc>
        <w:tc>
          <w:tcPr>
            <w:tcW w:w="1542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jc w:val="center"/>
              <w:rPr>
                <w:b/>
                <w:sz w:val="20"/>
              </w:rPr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6" w:name="Text26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6"/>
          </w:p>
        </w:tc>
        <w:tc>
          <w:tcPr>
            <w:tcW w:w="5157" w:type="dxa"/>
            <w:gridSpan w:val="20"/>
            <w:tcBorders/>
          </w:tcPr>
          <w:p>
            <w:pPr>
              <w:pStyle w:val="Normal"/>
              <w:tabs>
                <w:tab w:val="clear" w:pos="708"/>
                <w:tab w:val="left" w:pos="92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EURO mtl., wöchentl. Arbeitszeit (gilt nur für Studierende)</w:t>
            </w:r>
          </w:p>
        </w:tc>
        <w:tc>
          <w:tcPr>
            <w:tcW w:w="852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2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17" w:name="Text45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17"/>
          </w:p>
        </w:tc>
        <w:tc>
          <w:tcPr>
            <w:tcW w:w="720" w:type="dxa"/>
            <w:gridSpan w:val="4"/>
            <w:tcBorders/>
          </w:tcPr>
          <w:p>
            <w:pPr>
              <w:pStyle w:val="Normal"/>
              <w:tabs>
                <w:tab w:val="clear" w:pos="708"/>
                <w:tab w:val="left" w:pos="92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Std.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7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an</w:t>
            </w:r>
          </w:p>
        </w:tc>
        <w:tc>
          <w:tcPr>
            <w:tcW w:w="703" w:type="dxa"/>
            <w:gridSpan w:val="4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8" w:name="Text28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8"/>
          </w:p>
        </w:tc>
        <w:tc>
          <w:tcPr>
            <w:tcW w:w="5891" w:type="dxa"/>
            <w:gridSpan w:val="25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Tag(en) in der Woche, Personal- bzw. Gehalts- und Bearbeiternummer:</w:t>
            </w:r>
          </w:p>
        </w:tc>
        <w:tc>
          <w:tcPr>
            <w:tcW w:w="2944" w:type="dxa"/>
            <w:gridSpan w:val="15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9" w:name="Text29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9"/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955" w:type="dxa"/>
            <w:gridSpan w:val="47"/>
            <w:tcBorders/>
          </w:tcPr>
          <w:p>
            <w:pPr>
              <w:pStyle w:val="Normal"/>
              <w:tabs>
                <w:tab w:val="clear" w:pos="708"/>
                <w:tab w:val="left" w:pos="1958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 xml:space="preserve">als </w:t>
            </w:r>
            <w:r>
              <w:fldChar w:fldCharType="begin">
                <w:ffData>
                  <w:name w:val="Text30"/>
                  <w:enabled/>
                  <w:calcOnExit w:val="0"/>
                  <w:textInput>
                    <w:default w:val="Beamtin/Beamter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bookmarkStart w:id="20" w:name="Text30_Copy_1"/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t>Beamtin/Beamter</w:t>
            </w:r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End w:id="20"/>
            <w:r>
              <w:rPr>
                <w:sz w:val="18"/>
              </w:rPr>
              <w:tab/>
            </w:r>
            <w: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1" w:name="Kontrollkästchen1"/>
            <w:bookmarkStart w:id="22" w:name="Kontrollkästchen1"/>
            <w:bookmarkEnd w:id="2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3" w:name="Kontrollkästchen1_Copy_1"/>
            <w:bookmarkStart w:id="24" w:name="Kontrollkästchen1_Copy_1"/>
            <w:bookmarkEnd w:id="23"/>
            <w:bookmarkEnd w:id="24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5" w:name="Kontrollkästchen2"/>
            <w:bookmarkStart w:id="26" w:name="Kontrollkästchen2"/>
            <w:bookmarkEnd w:id="26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7" w:name="Kontrollkästchen2_Copy_1"/>
            <w:bookmarkStart w:id="28" w:name="Kontrollkästchen2_Copy_1"/>
            <w:bookmarkEnd w:id="27"/>
            <w:bookmarkEnd w:id="28"/>
            <w:r>
              <w:rPr>
                <w:sz w:val="18"/>
              </w:rPr>
              <w:t xml:space="preserve"> nein *)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955" w:type="dxa"/>
            <w:gridSpan w:val="47"/>
            <w:tcBorders/>
          </w:tcPr>
          <w:p>
            <w:pPr>
              <w:pStyle w:val="Normal"/>
              <w:tabs>
                <w:tab w:val="clear" w:pos="708"/>
                <w:tab w:val="left" w:pos="1958" w:leader="none"/>
              </w:tabs>
              <w:spacing w:before="60" w:after="0"/>
              <w:rPr>
                <w:b/>
                <w:sz w:val="18"/>
              </w:rPr>
            </w:pPr>
            <w:r>
              <w:rPr>
                <w:b/>
                <w:sz w:val="18"/>
              </w:rPr>
              <w:t>Nur ausfüllen bei einem monatlichen Bruttoentgelt bis 556,00 EURO:</w:t>
            </w:r>
          </w:p>
          <w:p>
            <w:pPr>
              <w:pStyle w:val="Normal"/>
              <w:tabs>
                <w:tab w:val="clear" w:pos="708"/>
                <w:tab w:val="left" w:pos="1958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Mein Arbeitgeber hat:</w:t>
            </w:r>
          </w:p>
          <w:p>
            <w:pPr>
              <w:pStyle w:val="Normal"/>
              <w:tabs>
                <w:tab w:val="clear" w:pos="708"/>
                <w:tab w:val="left" w:pos="355" w:leader="none"/>
                <w:tab w:val="left" w:pos="6471" w:leader="none"/>
                <w:tab w:val="left" w:pos="902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Pauschalbeiträge zur Kranken- und / oder Rentenversicherung entrichtet</w:t>
              <w:tab/>
            </w:r>
            <w:r>
              <w:fldChar w:fldCharType="begin">
                <w:ffData>
                  <w:name w:val="Kontrollkästchen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29" w:name="Kontrollkästchen34"/>
            <w:bookmarkStart w:id="30" w:name="Kontrollkästchen34"/>
            <w:bookmarkEnd w:id="30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Start w:id="31" w:name="Kontrollkästchen34_Copy_1"/>
            <w:bookmarkEnd w:id="31"/>
            <w:r>
              <w:rPr>
                <w:sz w:val="18"/>
              </w:rPr>
              <w:t xml:space="preserve"> ja </w:t>
              <w:tab/>
            </w:r>
            <w:r>
              <w:fldChar w:fldCharType="begin">
                <w:ffData>
                  <w:name w:val="Kontrollkästchen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32" w:name="Kontrollkästchen33"/>
            <w:bookmarkStart w:id="33" w:name="Kontrollkästchen33"/>
            <w:bookmarkEnd w:id="33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Start w:id="34" w:name="Kontrollkästchen33_Copy_1"/>
            <w:bookmarkEnd w:id="34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451" w:leader="none"/>
                <w:tab w:val="left" w:pos="900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Pauschalsteuern entrichtet (Arbeitgeber)</w:t>
              <w:tab/>
            </w: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35" w:name="Kontrollkästchen3"/>
            <w:bookmarkStart w:id="36" w:name="Kontrollkästchen3"/>
            <w:bookmarkEnd w:id="36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37" w:name="Kontrollkästchen3_Copy_1"/>
            <w:bookmarkEnd w:id="37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38" w:name="Kontrollkästchen4"/>
            <w:bookmarkStart w:id="39" w:name="Kontrollkästchen4"/>
            <w:bookmarkEnd w:id="39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40" w:name="Kontrollkästchen4_Copy_1"/>
            <w:bookmarkEnd w:id="40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451" w:leader="none"/>
                <w:tab w:val="left" w:pos="900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Pauschalsteuern erhoben (vom Arbeitnehmer)</w:t>
              <w:tab/>
            </w:r>
            <w:r>
              <w:fldChar w:fldCharType="begin">
                <w:ffData>
                  <w:name w:val="Kontrollkästchen3 Copy 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41" w:name="Kontrollkästchen3_Copy_1_Copy_1"/>
            <w:bookmarkStart w:id="42" w:name="Kontrollkästchen3_Copy_1_Copy_1"/>
            <w:bookmarkEnd w:id="4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43" w:name="Kontrollkästchen3_Copy_1"/>
            <w:bookmarkEnd w:id="43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44" w:name="Kontrollkästchen4_Copy_1_Copy_1"/>
            <w:bookmarkStart w:id="45" w:name="Kontrollkästchen4_Copy_1_Copy_1"/>
            <w:bookmarkEnd w:id="45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46" w:name="Kontrollkästchen4_Copy_1"/>
            <w:bookmarkEnd w:id="46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451" w:leader="none"/>
                <w:tab w:val="left" w:pos="900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Steuern nach individuellen Lohnsteuermerkmalen erhoben</w:t>
              <w:tab/>
            </w:r>
            <w:r>
              <w:fldChar w:fldCharType="begin">
                <w:ffData>
                  <w:name w:val="Kontrollkästchen3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47" w:name="Kontrollkästchen3_Copy_2"/>
            <w:bookmarkStart w:id="48" w:name="Kontrollkästchen3_Copy_2"/>
            <w:bookmarkEnd w:id="48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49" w:name="Kontrollkästchen3_Copy_2"/>
            <w:bookmarkEnd w:id="49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50" w:name="Kontrollkästchen4_Copy_2"/>
            <w:bookmarkStart w:id="51" w:name="Kontrollkästchen4_Copy_2"/>
            <w:bookmarkEnd w:id="51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52" w:name="Kontrollkästchen4_Copy_2"/>
            <w:bookmarkEnd w:id="52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451" w:leader="none"/>
                <w:tab w:val="left" w:pos="900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der Freibetrag nach § 3 Nr. 26 EStG berücksichtigt</w:t>
              <w:tab/>
            </w:r>
            <w:r>
              <w:fldChar w:fldCharType="begin">
                <w:ffData>
                  <w:name w:val="Kontrollkästchen4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53" w:name="Kontrollkästchen45"/>
            <w:bookmarkStart w:id="54" w:name="Kontrollkästchen45"/>
            <w:bookmarkEnd w:id="54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55" w:name="Kontrollkästchen45_Copy_1"/>
            <w:bookmarkEnd w:id="55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56" w:name="Kontrollkästchen46"/>
            <w:bookmarkStart w:id="57" w:name="Kontrollkästchen46"/>
            <w:bookmarkEnd w:id="57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58" w:name="Kontrollkästchen46_Copy_1"/>
            <w:bookmarkEnd w:id="58"/>
            <w:r>
              <w:rPr>
                <w:sz w:val="18"/>
              </w:rPr>
              <w:t xml:space="preserve"> nein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b)</w:t>
            </w:r>
          </w:p>
        </w:tc>
        <w:tc>
          <w:tcPr>
            <w:tcW w:w="417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bei</w:t>
            </w:r>
          </w:p>
        </w:tc>
        <w:tc>
          <w:tcPr>
            <w:tcW w:w="4489" w:type="dxa"/>
            <w:gridSpan w:val="21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2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56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vom</w:t>
            </w:r>
          </w:p>
        </w:tc>
        <w:tc>
          <w:tcPr>
            <w:tcW w:w="1960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jc w:val="center"/>
              <w:rPr>
                <w:b/>
                <w:sz w:val="20"/>
              </w:rPr>
            </w:pPr>
            <w:r>
              <w:fldChar w:fldCharType="begin">
                <w:ffData>
                  <w:name w:val="Text23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421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bis</w:t>
            </w:r>
          </w:p>
        </w:tc>
        <w:tc>
          <w:tcPr>
            <w:tcW w:w="2104" w:type="dxa"/>
            <w:gridSpan w:val="10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jc w:val="center"/>
              <w:rPr>
                <w:b/>
                <w:sz w:val="20"/>
              </w:rPr>
            </w:pPr>
            <w:r>
              <w:fldChar w:fldCharType="begin">
                <w:ffData>
                  <w:name w:val="Text24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7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7" w:type="dxa"/>
            <w:gridSpan w:val="9"/>
            <w:tcBorders/>
          </w:tcPr>
          <w:p>
            <w:pPr>
              <w:pStyle w:val="Normal"/>
              <w:tabs>
                <w:tab w:val="clear" w:pos="708"/>
                <w:tab w:val="right" w:pos="3688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Bruttoentgelt</w:t>
            </w:r>
          </w:p>
        </w:tc>
        <w:tc>
          <w:tcPr>
            <w:tcW w:w="1455" w:type="dxa"/>
            <w:gridSpan w:val="6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jc w:val="center"/>
              <w:rPr>
                <w:b/>
                <w:sz w:val="20"/>
              </w:rPr>
            </w:pPr>
            <w:r>
              <w:fldChar w:fldCharType="begin">
                <w:ffData>
                  <w:name w:val="Text26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5386" w:type="dxa"/>
            <w:gridSpan w:val="24"/>
            <w:tcBorders/>
          </w:tcPr>
          <w:p>
            <w:pPr>
              <w:pStyle w:val="Normal"/>
              <w:tabs>
                <w:tab w:val="clear" w:pos="708"/>
                <w:tab w:val="left" w:pos="92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EURO mtl., wöchentl. Arbeitszeit (gilt nur für Studierende)</w:t>
            </w:r>
          </w:p>
        </w:tc>
        <w:tc>
          <w:tcPr>
            <w:tcW w:w="850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2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45 Copy 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</w:p>
        </w:tc>
        <w:tc>
          <w:tcPr>
            <w:tcW w:w="580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92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Std.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7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an</w:t>
            </w:r>
          </w:p>
        </w:tc>
        <w:tc>
          <w:tcPr>
            <w:tcW w:w="703" w:type="dxa"/>
            <w:gridSpan w:val="4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8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5891" w:type="dxa"/>
            <w:gridSpan w:val="25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Tag(en) in der Woche, Personal- bzw. Gehalts- und Bearbeiternummer:</w:t>
            </w:r>
          </w:p>
        </w:tc>
        <w:tc>
          <w:tcPr>
            <w:tcW w:w="2944" w:type="dxa"/>
            <w:gridSpan w:val="15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9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955" w:type="dxa"/>
            <w:gridSpan w:val="47"/>
            <w:tcBorders/>
          </w:tcPr>
          <w:p>
            <w:pPr>
              <w:pStyle w:val="Normal"/>
              <w:tabs>
                <w:tab w:val="clear" w:pos="708"/>
                <w:tab w:val="left" w:pos="1958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 xml:space="preserve">als </w:t>
            </w:r>
            <w:r>
              <w:fldChar w:fldCharType="begin">
                <w:ffData>
                  <w:name w:val="Text30 Copy 2"/>
                  <w:enabled/>
                  <w:calcOnExit w:val="0"/>
                  <w:textInput>
                    <w:default w:val="Beamtin/Beamter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t>Beamtin/Beamter</w:t>
            </w:r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r>
              <w:rPr>
                <w:sz w:val="18"/>
              </w:rPr>
              <w:tab/>
            </w:r>
            <w:r>
              <w:fldChar w:fldCharType="begin">
                <w:ffData>
                  <w:name w:val="Kontrollkästchen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59" w:name="Kontrollkästchen1_Copy_2"/>
            <w:bookmarkStart w:id="60" w:name="Kontrollkästchen1_Copy_2"/>
            <w:bookmarkEnd w:id="6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61" w:name="Kontrollkästchen1_Copy_2"/>
            <w:bookmarkEnd w:id="61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2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62" w:name="Kontrollkästchen2_Copy_2"/>
            <w:bookmarkStart w:id="63" w:name="Kontrollkästchen2_Copy_2"/>
            <w:bookmarkEnd w:id="6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64" w:name="Kontrollkästchen2_Copy_2"/>
            <w:bookmarkEnd w:id="64"/>
            <w:r>
              <w:rPr>
                <w:sz w:val="18"/>
              </w:rPr>
              <w:t xml:space="preserve"> nein *)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955" w:type="dxa"/>
            <w:gridSpan w:val="47"/>
            <w:tcBorders/>
          </w:tcPr>
          <w:p>
            <w:pPr>
              <w:pStyle w:val="Normal"/>
              <w:tabs>
                <w:tab w:val="clear" w:pos="708"/>
                <w:tab w:val="left" w:pos="1958" w:leader="none"/>
              </w:tabs>
              <w:spacing w:before="60" w:after="0"/>
              <w:rPr>
                <w:b/>
                <w:sz w:val="18"/>
              </w:rPr>
            </w:pPr>
            <w:r>
              <w:rPr>
                <w:b/>
                <w:sz w:val="18"/>
              </w:rPr>
              <w:t>Nur ausfüllen bei einem monatlichen Bruttoentgelt bis 556,00 EURO:</w:t>
            </w:r>
          </w:p>
          <w:p>
            <w:pPr>
              <w:pStyle w:val="Normal"/>
              <w:tabs>
                <w:tab w:val="clear" w:pos="708"/>
                <w:tab w:val="left" w:pos="1958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Mein Arbeitgeber hat:</w:t>
            </w:r>
          </w:p>
          <w:p>
            <w:pPr>
              <w:pStyle w:val="Normal"/>
              <w:tabs>
                <w:tab w:val="clear" w:pos="708"/>
                <w:tab w:val="left" w:pos="355" w:leader="none"/>
                <w:tab w:val="left" w:pos="6471" w:leader="none"/>
                <w:tab w:val="left" w:pos="902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Pauschalbeiträge zur Kranken- und Rentenversicherung entrichtet</w:t>
              <w:tab/>
            </w:r>
            <w:r>
              <w:fldChar w:fldCharType="begin">
                <w:ffData>
                  <w:name w:val="Kontrollkästchen34 Copy 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65" w:name="Kontrollkästchen34_Copy_1_Copy_1"/>
            <w:bookmarkStart w:id="66" w:name="Kontrollkästchen34_Copy_1_Copy_1"/>
            <w:bookmarkEnd w:id="66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Start w:id="67" w:name="Kontrollkästchen34_Copy_1"/>
            <w:bookmarkEnd w:id="67"/>
            <w:r>
              <w:rPr>
                <w:sz w:val="18"/>
              </w:rPr>
              <w:t xml:space="preserve"> ja </w:t>
              <w:tab/>
            </w:r>
            <w:r>
              <w:fldChar w:fldCharType="begin">
                <w:ffData>
                  <w:name w:val="Kontrollkästchen33 Copy 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68" w:name="Kontrollkästchen33_Copy_1_Copy_1"/>
            <w:bookmarkStart w:id="69" w:name="Kontrollkästchen33_Copy_1_Copy_1"/>
            <w:bookmarkEnd w:id="69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Start w:id="70" w:name="Kontrollkästchen33_Copy_1"/>
            <w:bookmarkEnd w:id="70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471" w:leader="none"/>
                <w:tab w:val="left" w:pos="900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Pauschalsteuern entrichtet. (Arbeitgeber)</w:t>
              <w:tab/>
            </w:r>
            <w:r>
              <w:fldChar w:fldCharType="begin">
                <w:ffData>
                  <w:name w:val="Kontrollkästchen3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71" w:name="Kontrollkästchen3_Copy_3"/>
            <w:bookmarkStart w:id="72" w:name="Kontrollkästchen3_Copy_3"/>
            <w:bookmarkEnd w:id="7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73" w:name="Kontrollkästchen3_Copy_3"/>
            <w:bookmarkEnd w:id="73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74" w:name="Kontrollkästchen4_Copy_3"/>
            <w:bookmarkStart w:id="75" w:name="Kontrollkästchen4_Copy_3"/>
            <w:bookmarkEnd w:id="75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76" w:name="Kontrollkästchen4_Copy_3"/>
            <w:bookmarkEnd w:id="76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451" w:leader="none"/>
                <w:tab w:val="left" w:pos="900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Pauschalsteuern erhoben (vom Arbeitnehmer)</w:t>
              <w:tab/>
            </w:r>
            <w:r>
              <w:fldChar w:fldCharType="begin">
                <w:ffData>
                  <w:name w:val="Kontrollkästchen3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77" w:name="Kontrollkästchen3_Copy_4"/>
            <w:bookmarkStart w:id="78" w:name="Kontrollkästchen3_Copy_4"/>
            <w:bookmarkEnd w:id="78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79" w:name="Kontrollkästchen3_Copy_4"/>
            <w:bookmarkEnd w:id="79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80" w:name="Kontrollkästchen4_Copy_4"/>
            <w:bookmarkStart w:id="81" w:name="Kontrollkästchen4_Copy_4"/>
            <w:bookmarkEnd w:id="81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82" w:name="Kontrollkästchen4_Copy_4"/>
            <w:bookmarkEnd w:id="82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451" w:leader="none"/>
                <w:tab w:val="left" w:pos="900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Steuern nach individuellen Lohnsteuermerkmalen erhoben</w:t>
              <w:tab/>
            </w:r>
            <w:r>
              <w:fldChar w:fldCharType="begin">
                <w:ffData>
                  <w:name w:val="Kontrollkästchen3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83" w:name="Kontrollkästchen3_Copy_5"/>
            <w:bookmarkStart w:id="84" w:name="Kontrollkästchen3_Copy_5"/>
            <w:bookmarkEnd w:id="84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85" w:name="Kontrollkästchen3_Copy_5"/>
            <w:bookmarkEnd w:id="85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86" w:name="Kontrollkästchen4_Copy_5"/>
            <w:bookmarkStart w:id="87" w:name="Kontrollkästchen4_Copy_5"/>
            <w:bookmarkEnd w:id="87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88" w:name="Kontrollkästchen4_Copy_5"/>
            <w:bookmarkEnd w:id="88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451" w:leader="none"/>
                <w:tab w:val="left" w:pos="9002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der Freibetrag nach § 3 Nr. 26 EStG berücksichtigt</w:t>
              <w:tab/>
            </w:r>
            <w:r>
              <w:fldChar w:fldCharType="begin">
                <w:ffData>
                  <w:name w:val="Kontrollkästchen45 Copy 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89" w:name="Kontrollkästchen45_Copy_1_Copy_1"/>
            <w:bookmarkStart w:id="90" w:name="Kontrollkästchen45_Copy_1_Copy_1"/>
            <w:bookmarkEnd w:id="9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91" w:name="Kontrollkästchen45_Copy_1"/>
            <w:bookmarkEnd w:id="91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6 Copy 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92" w:name="Kontrollkästchen46_Copy_1_Copy_1"/>
            <w:bookmarkStart w:id="93" w:name="Kontrollkästchen46_Copy_1_Copy_1"/>
            <w:bookmarkEnd w:id="9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94" w:name="Kontrollkästchen46_Copy_1"/>
            <w:bookmarkEnd w:id="94"/>
            <w:r>
              <w:rPr>
                <w:sz w:val="18"/>
              </w:rPr>
              <w:t xml:space="preserve"> nein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  <w:tab w:val="left" w:pos="4608" w:leader="none"/>
                <w:tab w:val="left" w:pos="6804" w:leader="none"/>
                <w:tab w:val="left" w:pos="8151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Ich bin Beamtin / Beamter</w:t>
              <w:tab/>
            </w:r>
            <w:r>
              <w:fldChar w:fldCharType="begin">
                <w:ffData>
                  <w:name w:val="Kontrollkästchen3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95" w:name="Kontrollkästchen3_Copy_6"/>
            <w:bookmarkStart w:id="96" w:name="Kontrollkästchen3_Copy_6"/>
            <w:bookmarkEnd w:id="96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97" w:name="Kontrollkästchen3_Copy_6"/>
            <w:bookmarkEnd w:id="97"/>
            <w:r>
              <w:rPr>
                <w:sz w:val="18"/>
              </w:rPr>
              <w:t xml:space="preserve"> im aktiven Dienst</w:t>
              <w:tab/>
            </w:r>
            <w:r>
              <w:fldChar w:fldCharType="begin">
                <w:ffData>
                  <w:name w:val="Kontrollkästchen3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98" w:name="Kontrollkästchen3_Copy_7"/>
            <w:bookmarkStart w:id="99" w:name="Kontrollkästchen3_Copy_7"/>
            <w:bookmarkEnd w:id="99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00" w:name="Kontrollkästchen3_Copy_7"/>
            <w:bookmarkEnd w:id="100"/>
            <w:r>
              <w:rPr>
                <w:sz w:val="18"/>
              </w:rPr>
              <w:t xml:space="preserve"> in Beurlaubung ohne Dienstbezüge</w:t>
              <w:tab/>
            </w:r>
            <w:r>
              <w:fldChar w:fldCharType="begin">
                <w:ffData>
                  <w:name w:val="Kontrollkästchen3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01" w:name="Kontrollkästchen3_Copy_8"/>
            <w:bookmarkStart w:id="102" w:name="Kontrollkästchen3_Copy_8"/>
            <w:bookmarkEnd w:id="10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03" w:name="Kontrollkästchen3_Copy_8"/>
            <w:bookmarkEnd w:id="103"/>
            <w:r>
              <w:rPr>
                <w:sz w:val="18"/>
              </w:rPr>
              <w:t xml:space="preserve"> in Elternzeit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  <w:tab w:val="left" w:pos="6888" w:leader="none"/>
                <w:tab w:val="left" w:pos="9439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Ich habe einen Anspruch auf Beihilfe für die Zeit im Beschäftigungsverhältnis:</w:t>
              <w:tab/>
            </w:r>
            <w:r>
              <w:fldChar w:fldCharType="begin">
                <w:ffData>
                  <w:name w:val="Kontrollkästchen3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04" w:name="Kontrollkästchen3_Copy_9"/>
            <w:bookmarkStart w:id="105" w:name="Kontrollkästchen3_Copy_9"/>
            <w:bookmarkEnd w:id="105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06" w:name="Kontrollkästchen3_Copy_9"/>
            <w:bookmarkEnd w:id="106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07" w:name="Kontrollkästchen4_Copy_6"/>
            <w:bookmarkStart w:id="108" w:name="Kontrollkästchen4_Copy_6"/>
            <w:bookmarkEnd w:id="108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09" w:name="Kontrollkästchen4_Copy_6"/>
            <w:bookmarkEnd w:id="109"/>
            <w:r>
              <w:rPr>
                <w:sz w:val="18"/>
              </w:rPr>
              <w:t xml:space="preserve"> nein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  <w:tab w:val="left" w:pos="6888" w:leader="none"/>
                <w:tab w:val="left" w:pos="9439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Bei der Agentur für Arbeit bin ich als Arbeitsuchender gemeldet:</w:t>
              <w:tab/>
            </w:r>
            <w:r>
              <w:fldChar w:fldCharType="begin">
                <w:ffData>
                  <w:name w:val="Kontrollkästchen3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10" w:name="Kontrollkästchen3_Copy_10"/>
            <w:bookmarkStart w:id="111" w:name="Kontrollkästchen3_Copy_10"/>
            <w:bookmarkEnd w:id="111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12" w:name="Kontrollkästchen3_Copy_11"/>
            <w:bookmarkStart w:id="113" w:name="Kontrollkästchen3_Copy_10"/>
            <w:bookmarkEnd w:id="112"/>
            <w:bookmarkEnd w:id="113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7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14" w:name="Kontrollkästchen4_Copy_7"/>
            <w:bookmarkStart w:id="115" w:name="Kontrollkästchen4_Copy_7"/>
            <w:bookmarkEnd w:id="115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16" w:name="Kontrollkästchen4_Copy_8"/>
            <w:bookmarkStart w:id="117" w:name="Kontrollkästchen4_Copy_7"/>
            <w:bookmarkEnd w:id="116"/>
            <w:bookmarkEnd w:id="117"/>
            <w:r>
              <w:rPr>
                <w:sz w:val="18"/>
              </w:rPr>
              <w:t xml:space="preserve"> nein *)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  <w:tab w:val="left" w:pos="6888" w:leader="none"/>
                <w:tab w:val="left" w:pos="9439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Ich beziehe Arbeitslosengeld, Arbeitslosenhilfe oder Unterhaltsgeld:</w:t>
              <w:tab/>
            </w: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18" w:name="Kontrollkästchen5"/>
            <w:bookmarkStart w:id="119" w:name="Kontrollkästchen5"/>
            <w:bookmarkEnd w:id="119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20" w:name="Kontrollkästchen5_Copy_1"/>
            <w:bookmarkStart w:id="121" w:name="Kontrollkästchen5_Copy_1"/>
            <w:bookmarkEnd w:id="120"/>
            <w:bookmarkEnd w:id="121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22" w:name="Kontrollkästchen6"/>
            <w:bookmarkStart w:id="123" w:name="Kontrollkästchen6"/>
            <w:bookmarkEnd w:id="12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24" w:name="Kontrollkästchen6_Copy_1"/>
            <w:bookmarkStart w:id="125" w:name="Kontrollkästchen6_Copy_1"/>
            <w:bookmarkEnd w:id="124"/>
            <w:bookmarkEnd w:id="125"/>
            <w:r>
              <w:rPr>
                <w:sz w:val="18"/>
              </w:rPr>
              <w:t xml:space="preserve"> nein *)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6.</w:t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1914" w:leader="none"/>
                <w:tab w:val="left" w:pos="2552" w:leader="none"/>
                <w:tab w:val="left" w:pos="3544" w:leader="none"/>
                <w:tab w:val="left" w:pos="5245" w:leader="none"/>
                <w:tab w:val="left" w:pos="6804" w:leader="none"/>
                <w:tab w:val="left" w:pos="7443" w:leader="none"/>
                <w:tab w:val="left" w:pos="9355" w:leader="none"/>
              </w:tabs>
              <w:spacing w:before="120" w:after="0"/>
              <w:rPr>
                <w:sz w:val="16"/>
              </w:rPr>
            </w:pPr>
            <w:r>
              <w:rPr>
                <w:sz w:val="18"/>
              </w:rPr>
              <w:t>Ich bin sonst nicht berufsmäßig als Arbeitnehmer tätig, sondern</w:t>
            </w:r>
          </w:p>
          <w:p>
            <w:pPr>
              <w:pStyle w:val="Normal"/>
              <w:tabs>
                <w:tab w:val="clear" w:pos="708"/>
                <w:tab w:val="left" w:pos="1914" w:leader="none"/>
                <w:tab w:val="left" w:pos="2552" w:leader="none"/>
                <w:tab w:val="left" w:pos="3615" w:leader="none"/>
                <w:tab w:val="left" w:pos="5245" w:leader="none"/>
                <w:tab w:val="left" w:pos="6804" w:leader="none"/>
                <w:tab w:val="left" w:pos="7443" w:leader="none"/>
                <w:tab w:val="left" w:pos="9355" w:leader="none"/>
              </w:tabs>
              <w:spacing w:before="120" w:after="0"/>
              <w:rPr>
                <w:sz w:val="18"/>
              </w:rPr>
            </w:pPr>
            <w: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26" w:name="Kontrollkästchen7"/>
            <w:bookmarkStart w:id="127" w:name="Kontrollkästchen7"/>
            <w:bookmarkEnd w:id="127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28" w:name="Kontrollkästchen7_Copy_1"/>
            <w:bookmarkStart w:id="129" w:name="Kontrollkästchen7_Copy_1"/>
            <w:bookmarkEnd w:id="128"/>
            <w:bookmarkEnd w:id="129"/>
            <w:r>
              <w:rPr>
                <w:sz w:val="18"/>
              </w:rPr>
              <w:t xml:space="preserve"> Selbstständige/r</w:t>
              <w:tab/>
            </w:r>
            <w: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30" w:name="Kontrollkästchen8"/>
            <w:bookmarkStart w:id="131" w:name="Kontrollkästchen8"/>
            <w:bookmarkEnd w:id="131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32" w:name="Kontrollkästchen8_Copy_1"/>
            <w:bookmarkStart w:id="133" w:name="Kontrollkästchen8_Copy_1"/>
            <w:bookmarkEnd w:id="132"/>
            <w:bookmarkEnd w:id="133"/>
            <w:r>
              <w:rPr>
                <w:sz w:val="18"/>
              </w:rPr>
              <w:t xml:space="preserve"> Hausfrau/-mann</w:t>
              <w:tab/>
            </w:r>
            <w: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34" w:name="Kontrollkästchen9"/>
            <w:bookmarkStart w:id="135" w:name="Kontrollkästchen9"/>
            <w:bookmarkEnd w:id="135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36" w:name="Kontrollkästchen9_Copy_1"/>
            <w:bookmarkStart w:id="137" w:name="Kontrollkästchen9_Copy_1"/>
            <w:bookmarkEnd w:id="136"/>
            <w:bookmarkEnd w:id="137"/>
            <w:r>
              <w:rPr>
                <w:sz w:val="18"/>
              </w:rPr>
              <w:t xml:space="preserve"> Rentner/in</w:t>
              <w:tab/>
            </w:r>
            <w: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38" w:name="Kontrollkästchen10"/>
            <w:bookmarkStart w:id="139" w:name="Kontrollkästchen10"/>
            <w:bookmarkEnd w:id="139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40" w:name="Kontrollkästchen10_Copy_1"/>
            <w:bookmarkStart w:id="141" w:name="Kontrollkästchen10_Copy_1"/>
            <w:bookmarkEnd w:id="140"/>
            <w:bookmarkEnd w:id="141"/>
            <w:r>
              <w:rPr>
                <w:sz w:val="18"/>
              </w:rPr>
              <w:t xml:space="preserve"> Schüler/in</w:t>
              <w:tab/>
            </w:r>
            <w:r>
              <w:fldChar w:fldCharType="begin">
                <w:ffData>
                  <w:name w:val="Kontrollkästchen1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42" w:name="Kontrollkästchen11"/>
            <w:bookmarkStart w:id="143" w:name="Kontrollkästchen11"/>
            <w:bookmarkEnd w:id="14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44" w:name="Kontrollkästchen11_Copy_1"/>
            <w:bookmarkStart w:id="145" w:name="Kontrollkästchen11_Copy_1"/>
            <w:bookmarkEnd w:id="144"/>
            <w:bookmarkEnd w:id="145"/>
            <w:r>
              <w:rPr>
                <w:sz w:val="18"/>
              </w:rPr>
              <w:t xml:space="preserve"> Student/in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  <w:tab w:val="left" w:pos="3474" w:leader="none"/>
                <w:tab w:val="left" w:pos="6734" w:leader="none"/>
                <w:tab w:val="left" w:pos="8435" w:leader="none"/>
              </w:tabs>
              <w:spacing w:before="120" w:after="120"/>
              <w:rPr>
                <w:sz w:val="18"/>
              </w:rPr>
            </w:pPr>
            <w:r>
              <w:fldChar w:fldCharType="begin">
                <w:ffData>
                  <w:name w:val="Kontrollkästchen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46" w:name="Kontrollkästchen12"/>
            <w:bookmarkStart w:id="147" w:name="Kontrollkästchen12"/>
            <w:bookmarkEnd w:id="147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48" w:name="Kontrollkästchen12_Copy_1"/>
            <w:bookmarkStart w:id="149" w:name="Kontrollkästchen12_Copy_1"/>
            <w:bookmarkEnd w:id="148"/>
            <w:bookmarkEnd w:id="149"/>
            <w:r>
              <w:rPr>
                <w:sz w:val="18"/>
              </w:rPr>
              <w:t xml:space="preserve"> Versorgungsempfänger</w:t>
            </w:r>
            <w:r>
              <w:fldChar w:fldCharType="begin">
                <w:ffData>
                  <w:name w:val="Text31"/>
                  <w:enabled/>
                  <w:calcOnExit w:val="0"/>
                  <w:textInput>
                    <w:default w:val="/in 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bookmarkStart w:id="150" w:name="Text31_Copy_1"/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t xml:space="preserve">/in </w:t>
            </w:r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End w:id="150"/>
            <w:r>
              <w:rPr>
                <w:sz w:val="18"/>
              </w:rPr>
              <w:t xml:space="preserve">mit Versorgungsanspruch von </w:t>
            </w: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u w:val="single"/>
                <w:b/>
              </w:rPr>
              <w:instrText xml:space="preserve"> FORMTEXT </w:instrText>
            </w:r>
            <w:bookmarkStart w:id="151" w:name="Text32_Copy_1"/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separate"/>
            </w:r>
            <w:r>
              <w:rPr>
                <w:b/>
                <w:sz w:val="20"/>
                <w:u w:val="single"/>
              </w:rPr>
              <w:t>     </w: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end"/>
            </w:r>
            <w:bookmarkEnd w:id="151"/>
            <w:r>
              <w:rPr>
                <w:sz w:val="18"/>
              </w:rPr>
              <w:t xml:space="preserve"> % seit dem </w:t>
            </w:r>
            <w:r>
              <w:rPr>
                <w:sz w:val="18"/>
                <w:u w:val="single"/>
              </w:rPr>
              <w:tab/>
            </w: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u w:val="single"/>
                <w:b/>
              </w:rPr>
              <w:instrText xml:space="preserve"> FORMTEXT </w:instrText>
            </w:r>
            <w:bookmarkStart w:id="152" w:name="Text33_Copy_1"/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separate"/>
            </w:r>
            <w:r>
              <w:rPr>
                <w:b/>
                <w:sz w:val="20"/>
                <w:u w:val="single"/>
              </w:rPr>
              <w:t>     </w:t>
            </w:r>
            <w:r/>
            <w:r>
              <w:rPr>
                <w:sz w:val="20"/>
                <w:u w:val="single"/>
                <w:b/>
              </w:rPr>
              <w:fldChar w:fldCharType="end"/>
            </w:r>
            <w:r>
              <w:rPr>
                <w:b/>
                <w:sz w:val="20"/>
                <w:u w:val="single"/>
              </w:rPr>
            </w:r>
            <w:bookmarkEnd w:id="152"/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  <w:tab w:val="left" w:pos="3474" w:leader="none"/>
                <w:tab w:val="left" w:pos="6804" w:leader="none"/>
                <w:tab w:val="left" w:pos="9355" w:leader="none"/>
              </w:tabs>
              <w:spacing w:lineRule="auto" w:line="360"/>
              <w:rPr>
                <w:sz w:val="18"/>
              </w:rPr>
            </w:pPr>
            <w:r>
              <w:rPr>
                <w:sz w:val="18"/>
              </w:rPr>
              <w:tab/>
              <w:t xml:space="preserve"> Die Versorgung wird gezahlt wegen</w:t>
              <w:tab/>
            </w:r>
            <w:r>
              <w:fldChar w:fldCharType="begin">
                <w:ffData>
                  <w:name w:val="Kontrollkästchen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53" w:name="Kontrollkästchen13"/>
            <w:bookmarkStart w:id="154" w:name="Kontrollkästchen13"/>
            <w:bookmarkEnd w:id="154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55" w:name="Kontrollkästchen13_Copy_1"/>
            <w:bookmarkStart w:id="156" w:name="Kontrollkästchen13_Copy_1"/>
            <w:bookmarkEnd w:id="155"/>
            <w:bookmarkEnd w:id="156"/>
            <w:r>
              <w:rPr>
                <w:sz w:val="18"/>
              </w:rPr>
              <w:t xml:space="preserve"> Erreichens der Altersgrenze</w:t>
              <w:tab/>
            </w:r>
            <w: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57" w:name="Kontrollkästchen14"/>
            <w:bookmarkStart w:id="158" w:name="Kontrollkästchen14"/>
            <w:bookmarkEnd w:id="158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59" w:name="Kontrollkästchen14_Copy_1"/>
            <w:bookmarkStart w:id="160" w:name="Kontrollkästchen14_Copy_1"/>
            <w:bookmarkEnd w:id="159"/>
            <w:bookmarkEnd w:id="160"/>
            <w:r>
              <w:rPr>
                <w:sz w:val="18"/>
              </w:rPr>
              <w:t xml:space="preserve"> Dienstunfähigkeit.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3474" w:leader="none"/>
                <w:tab w:val="left" w:pos="6804" w:leader="none"/>
                <w:tab w:val="left" w:pos="9355" w:leader="none"/>
              </w:tabs>
              <w:rPr>
                <w:sz w:val="18"/>
              </w:rPr>
            </w:pPr>
            <w:r>
              <w:rPr>
                <w:b/>
                <w:sz w:val="18"/>
              </w:rPr>
              <w:t>Zusatz für Versorgungsempfänger/innen/Pensionäre:</w:t>
            </w:r>
          </w:p>
          <w:p>
            <w:pPr>
              <w:pStyle w:val="Normal"/>
              <w:tabs>
                <w:tab w:val="clear" w:pos="708"/>
                <w:tab w:val="left" w:pos="3474" w:leader="none"/>
                <w:tab w:val="left" w:pos="6804" w:leader="none"/>
                <w:tab w:val="left" w:pos="9355" w:leader="none"/>
              </w:tabs>
              <w:rPr>
                <w:sz w:val="18"/>
              </w:rPr>
            </w:pPr>
            <w:r>
              <w:rPr>
                <w:sz w:val="18"/>
              </w:rPr>
              <w:t xml:space="preserve">Ich erhalte Versorgungsbezüge nach </w:t>
            </w:r>
            <w:r>
              <w:rPr>
                <w:sz w:val="18"/>
                <w:u w:val="single"/>
              </w:rPr>
              <w:t>beamten</w:t>
            </w:r>
            <w:r>
              <w:rPr>
                <w:sz w:val="18"/>
              </w:rPr>
              <w:t xml:space="preserve">- bzw. </w:t>
            </w:r>
            <w:r>
              <w:rPr>
                <w:sz w:val="18"/>
                <w:u w:val="single"/>
              </w:rPr>
              <w:t>soldatenrechtlichen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996" w:type="dxa"/>
            <w:gridSpan w:val="13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sz w:val="18"/>
              </w:rPr>
            </w:pPr>
            <w:r>
              <w:rPr>
                <w:sz w:val="18"/>
              </w:rPr>
              <w:t xml:space="preserve">Grundsätzen </w:t>
            </w:r>
            <w:r>
              <w:fldChar w:fldCharType="begin">
                <w:ffData>
                  <w:name w:val="Text35"/>
                  <w:enabled/>
                  <w:calcOnExit w:val="0"/>
                  <w:textInput>
                    <w:default w:val="von/vom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bookmarkStart w:id="161" w:name="Text35_Copy_1"/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t>von/vom</w:t>
            </w:r>
            <w:r/>
            <w:r>
              <w:rPr>
                <w:sz w:val="18"/>
              </w:rPr>
              <w:fldChar w:fldCharType="end"/>
            </w:r>
            <w:r>
              <w:rPr>
                <w:sz w:val="18"/>
              </w:rPr>
            </w:r>
            <w:bookmarkEnd w:id="161"/>
          </w:p>
        </w:tc>
        <w:tc>
          <w:tcPr>
            <w:tcW w:w="5434" w:type="dxa"/>
            <w:gridSpan w:val="22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b/>
                <w:sz w:val="20"/>
              </w:rPr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62" w:name="Text38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62"/>
          </w:p>
        </w:tc>
        <w:tc>
          <w:tcPr>
            <w:tcW w:w="1124" w:type="dxa"/>
            <w:gridSpan w:val="7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sz w:val="18"/>
              </w:rPr>
            </w:pPr>
            <w:r>
              <w:rPr>
                <w:sz w:val="18"/>
              </w:rPr>
              <w:t>in Höhe von</w:t>
            </w:r>
          </w:p>
        </w:tc>
        <w:tc>
          <w:tcPr>
            <w:tcW w:w="1119" w:type="dxa"/>
            <w:gridSpan w:val="5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b/>
                <w:sz w:val="20"/>
              </w:rPr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63" w:name="Text36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63"/>
          </w:p>
        </w:tc>
        <w:tc>
          <w:tcPr>
            <w:tcW w:w="701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sz w:val="18"/>
              </w:rPr>
            </w:pPr>
            <w:r>
              <w:rPr>
                <w:sz w:val="18"/>
              </w:rPr>
              <w:t>EURO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0" w:type="dxa"/>
            <w:gridSpan w:val="9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Bearb.-Nr.:</w:t>
            </w:r>
          </w:p>
        </w:tc>
        <w:tc>
          <w:tcPr>
            <w:tcW w:w="1265" w:type="dxa"/>
            <w:gridSpan w:val="9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64" w:name="Text37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64"/>
          </w:p>
        </w:tc>
        <w:tc>
          <w:tcPr>
            <w:tcW w:w="1120" w:type="dxa"/>
            <w:gridSpan w:val="5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Pers.-Nr.:</w:t>
            </w:r>
          </w:p>
        </w:tc>
        <w:tc>
          <w:tcPr>
            <w:tcW w:w="3364" w:type="dxa"/>
            <w:gridSpan w:val="11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165" w:name="Text39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165"/>
          </w:p>
        </w:tc>
        <w:tc>
          <w:tcPr>
            <w:tcW w:w="3365" w:type="dxa"/>
            <w:gridSpan w:val="16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2340" w:leader="none"/>
                <w:tab w:val="left" w:pos="2552" w:leader="none"/>
                <w:tab w:val="left" w:pos="3260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5175" w:leader="none"/>
                <w:tab w:val="left" w:pos="6309" w:leader="none"/>
              </w:tabs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781" w:leader="none"/>
                <w:tab w:val="left" w:pos="2340" w:leader="none"/>
                <w:tab w:val="left" w:pos="2552" w:leader="none"/>
                <w:tab w:val="left" w:pos="3757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sz w:val="17"/>
              </w:rPr>
            </w:pPr>
            <w:r>
              <w:rPr>
                <w:b/>
                <w:sz w:val="17"/>
              </w:rPr>
              <w:t>Mir ist bekannt, dass ich verpflichtet bin, dieser Stelle Einkünfte aus einer Verwendung im öffentlichen Dienst anzuzeigen.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sz w:val="20"/>
              </w:rPr>
              <w:t>- 2 –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786" w:type="dxa"/>
            <w:gridSpan w:val="53"/>
            <w:tcBorders/>
          </w:tcPr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DLZP SH – 3008 – 12/2024-</w:t>
            </w:r>
          </w:p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sz w:val="20"/>
              </w:rPr>
              <w:t>- 2 –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328" w:leader="none"/>
              </w:tabs>
              <w:ind w:right="120"/>
              <w:jc w:val="right"/>
              <w:rPr>
                <w:sz w:val="20"/>
              </w:rPr>
            </w:pPr>
            <w:r>
              <w:rPr>
                <w:b/>
                <w:sz w:val="24"/>
              </w:rPr>
              <w:t>*)</w:t>
            </w:r>
            <w:r>
              <w:rPr>
                <w:sz w:val="24"/>
              </w:rPr>
              <w:t xml:space="preserve"> </w:t>
            </w:r>
            <w:r>
              <w:rPr>
                <w:b/>
                <w:i/>
                <w:sz w:val="18"/>
              </w:rPr>
              <w:t>Zutreffendes bitte ankreuzen, ausfüllen oder beilegen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5175" w:leader="none"/>
                <w:tab w:val="left" w:pos="6309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6.</w:t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493" w:leader="none"/>
                <w:tab w:val="left" w:pos="5175" w:leader="none"/>
                <w:tab w:val="left" w:pos="6309" w:leader="none"/>
              </w:tabs>
              <w:spacing w:before="120" w:after="0"/>
              <w:rPr>
                <w:sz w:val="18"/>
              </w:rPr>
            </w:pPr>
            <w:r>
              <w:rPr>
                <w:b/>
                <w:sz w:val="18"/>
              </w:rPr>
              <w:t>Zusatz für Selbstständige:</w:t>
            </w:r>
            <w:r>
              <w:rPr>
                <w:sz w:val="18"/>
              </w:rPr>
              <w:t xml:space="preserve">  </w:t>
              <w:tab/>
              <w:t xml:space="preserve">Meine mtl. Einkünfte betragen: </w:t>
            </w:r>
            <w:r>
              <w:rPr>
                <w:sz w:val="18"/>
                <w:u w:val="single"/>
              </w:rPr>
              <w:tab/>
            </w:r>
            <w:r>
              <w:fldChar w:fldCharType="begin">
                <w:ffData>
                  <w:name w:val="Text33 Copy 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u w:val="single"/>
                <w:b/>
              </w:rPr>
              <w:instrText xml:space="preserve"> FORMTEXT </w:instrTex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separate"/>
            </w:r>
            <w:r>
              <w:rPr>
                <w:b/>
                <w:sz w:val="20"/>
                <w:u w:val="single"/>
              </w:rPr>
              <w:t>     </w: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end"/>
            </w:r>
            <w:r>
              <w:rPr>
                <w:b/>
                <w:sz w:val="18"/>
                <w:u w:val="single"/>
              </w:rPr>
              <w:tab/>
            </w:r>
            <w:r>
              <w:rPr>
                <w:sz w:val="18"/>
              </w:rPr>
              <w:t xml:space="preserve"> EURO brutto.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493" w:leader="none"/>
                <w:tab w:val="left" w:pos="5175" w:leader="none"/>
                <w:tab w:val="left" w:pos="6309" w:leader="none"/>
              </w:tabs>
              <w:spacing w:before="120" w:after="120"/>
              <w:rPr>
                <w:sz w:val="18"/>
              </w:rPr>
            </w:pPr>
            <w:r>
              <w:rPr>
                <w:sz w:val="18"/>
              </w:rPr>
              <w:tab/>
              <w:t xml:space="preserve">Ich beschäftige </w:t>
            </w:r>
            <w: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bookmarkStart w:id="166" w:name="Text50_Copy_1"/>
            <w:r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sz w:val="18"/>
                <w:u w:val="single"/>
              </w:rPr>
              <w:t>     </w:t>
            </w:r>
            <w:r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end"/>
            </w:r>
            <w:bookmarkEnd w:id="166"/>
            <w:r>
              <w:rPr>
                <w:sz w:val="18"/>
              </w:rPr>
              <w:t xml:space="preserve"> Personen.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493" w:leader="none"/>
                <w:tab w:val="left" w:pos="2907" w:leader="none"/>
                <w:tab w:val="left" w:pos="4466" w:leader="none"/>
              </w:tabs>
              <w:spacing w:before="0" w:after="120"/>
              <w:rPr>
                <w:b/>
                <w:sz w:val="18"/>
                <w:u w:val="single"/>
              </w:rPr>
            </w:pPr>
            <w:r>
              <w:rPr>
                <w:b/>
                <w:sz w:val="18"/>
              </w:rPr>
              <w:t xml:space="preserve">Zusatz für Rentner/innen: </w:t>
              <w:tab/>
            </w:r>
            <w:r>
              <w:rPr>
                <w:sz w:val="18"/>
              </w:rPr>
              <w:t xml:space="preserve">Seit dem </w:t>
            </w:r>
            <w:r>
              <w:rPr>
                <w:sz w:val="18"/>
                <w:u w:val="single"/>
              </w:rPr>
              <w:tab/>
            </w:r>
            <w:r>
              <w:fldChar w:fldCharType="begin">
                <w:ffData>
                  <w:name w:val="Text33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u w:val="single"/>
                <w:b/>
              </w:rPr>
              <w:instrText xml:space="preserve"> FORMTEXT </w:instrTex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separate"/>
            </w:r>
            <w:r>
              <w:rPr>
                <w:b/>
                <w:sz w:val="20"/>
                <w:u w:val="single"/>
              </w:rPr>
              <w:t>     </w: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end"/>
            </w:r>
            <w:r>
              <w:rPr>
                <w:b/>
                <w:sz w:val="18"/>
                <w:u w:val="single"/>
              </w:rPr>
              <w:tab/>
            </w:r>
            <w:r>
              <w:rPr>
                <w:sz w:val="18"/>
              </w:rPr>
              <w:t xml:space="preserve"> erhalte ich Altersrente;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94" w:type="dxa"/>
            <w:gridSpan w:val="15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692" w:type="dxa"/>
            <w:gridSpan w:val="38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  <w:tab w:val="left" w:pos="812" w:leader="none"/>
                <w:tab w:val="left" w:pos="1914" w:leader="none"/>
                <w:tab w:val="left" w:pos="2552" w:leader="none"/>
                <w:tab w:val="left" w:pos="5033" w:leader="none"/>
                <w:tab w:val="left" w:pos="6309" w:leader="none"/>
                <w:tab w:val="left" w:pos="9355" w:leader="none"/>
              </w:tabs>
              <w:spacing w:before="0" w:after="120"/>
              <w:rPr>
                <w:b/>
                <w:sz w:val="18"/>
                <w:u w:val="single"/>
              </w:rPr>
            </w:pPr>
            <w:bookmarkStart w:id="167" w:name="Kontrollkästchen15_Copy_1"/>
            <w:r>
              <w:rPr>
                <w:sz w:val="18"/>
              </w:rPr>
              <w:tab/>
              <w:tab/>
            </w:r>
            <w: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68" w:name="Kontrollkästchen15"/>
            <w:bookmarkStart w:id="169" w:name="Kontrollkästchen15"/>
            <w:bookmarkEnd w:id="169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70" w:name="Kontrollkästchen15_Copy_1"/>
            <w:bookmarkEnd w:id="167"/>
            <w:bookmarkEnd w:id="170"/>
            <w:r>
              <w:rPr>
                <w:sz w:val="18"/>
              </w:rPr>
              <w:t xml:space="preserve"> als Vollrente;</w:t>
            </w:r>
            <w:bookmarkStart w:id="171" w:name="Kontrollkästchen16_Copy_1"/>
            <w:r>
              <w:rPr>
                <w:sz w:val="18"/>
              </w:rPr>
              <w:tab/>
            </w:r>
            <w: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72" w:name="Kontrollkästchen16"/>
            <w:bookmarkStart w:id="173" w:name="Kontrollkästchen16"/>
            <w:bookmarkEnd w:id="17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74" w:name="Kontrollkästchen16_Copy_1"/>
            <w:bookmarkEnd w:id="171"/>
            <w:bookmarkEnd w:id="174"/>
            <w:r>
              <w:rPr>
                <w:sz w:val="18"/>
              </w:rPr>
              <w:t xml:space="preserve"> als Teilrente: sie beträgt z. Z. </w:t>
            </w:r>
            <w:r>
              <w:rPr>
                <w:sz w:val="18"/>
                <w:u w:val="single"/>
              </w:rPr>
              <w:tab/>
            </w:r>
            <w:r>
              <w:fldChar w:fldCharType="begin">
                <w:ffData>
                  <w:name w:val="Text33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u w:val="single"/>
                <w:b/>
              </w:rPr>
              <w:instrText xml:space="preserve"> FORMTEXT </w:instrTex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separate"/>
            </w:r>
            <w:r>
              <w:rPr>
                <w:b/>
                <w:sz w:val="20"/>
                <w:u w:val="single"/>
              </w:rPr>
              <w:t>     </w: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end"/>
            </w:r>
            <w:r>
              <w:rPr>
                <w:sz w:val="18"/>
              </w:rPr>
              <w:t xml:space="preserve"> EURO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1984" w:leader="none"/>
                <w:tab w:val="left" w:pos="5742" w:leader="none"/>
                <w:tab w:val="left" w:pos="6804" w:leader="none"/>
                <w:tab w:val="left" w:pos="8293" w:leader="none"/>
                <w:tab w:val="left" w:pos="9285" w:leader="none"/>
              </w:tabs>
              <w:spacing w:before="0" w:after="60"/>
              <w:rPr>
                <w:b/>
                <w:sz w:val="18"/>
              </w:rPr>
            </w:pPr>
            <w:r>
              <w:rPr>
                <w:b/>
                <w:sz w:val="18"/>
              </w:rPr>
              <w:t>Ich möchte auf Rentenversicherungsfreiheit verzichten:</w:t>
            </w:r>
          </w:p>
          <w:p>
            <w:pPr>
              <w:pStyle w:val="Normal"/>
              <w:tabs>
                <w:tab w:val="clear" w:pos="708"/>
                <w:tab w:val="left" w:pos="1984" w:leader="none"/>
                <w:tab w:val="left" w:pos="2493" w:leader="none"/>
                <w:tab w:val="left" w:pos="5742" w:leader="none"/>
                <w:tab w:val="left" w:pos="6804" w:leader="none"/>
                <w:tab w:val="left" w:pos="8293" w:leader="none"/>
                <w:tab w:val="left" w:pos="9285" w:leader="none"/>
              </w:tabs>
              <w:spacing w:before="0" w:after="60"/>
              <w:rPr>
                <w:sz w:val="18"/>
              </w:rPr>
            </w:pPr>
            <w:r>
              <w:rPr>
                <w:b/>
                <w:sz w:val="18"/>
              </w:rPr>
              <w:tab/>
              <w:tab/>
            </w:r>
            <w: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b/>
              </w:rPr>
              <w:instrText xml:space="preserve"> FORMCHECKBOX </w:instrText>
            </w:r>
            <w:r>
              <w:rPr>
                <w:sz w:val="18"/>
                <w:b/>
              </w:rPr>
              <w:fldChar w:fldCharType="separate"/>
            </w:r>
            <w:bookmarkStart w:id="175" w:name="Kontrollkästchen17"/>
            <w:bookmarkStart w:id="176" w:name="Kontrollkästchen17"/>
            <w:bookmarkEnd w:id="176"/>
            <w:r>
              <w:rPr>
                <w:b/>
                <w:sz w:val="18"/>
              </w:rPr>
            </w:r>
            <w:r>
              <w:rPr>
                <w:sz w:val="18"/>
                <w:b/>
              </w:rPr>
              <w:fldChar w:fldCharType="end"/>
            </w:r>
            <w:bookmarkStart w:id="177" w:name="Kontrollkästchen17_Copy_1"/>
            <w:bookmarkEnd w:id="177"/>
            <w:r>
              <w:rPr>
                <w:sz w:val="18"/>
              </w:rPr>
              <w:t xml:space="preserve"> ja (Antrag zum Verzicht ist beigefügt)</w:t>
            </w:r>
          </w:p>
          <w:p>
            <w:pPr>
              <w:pStyle w:val="Normal"/>
              <w:tabs>
                <w:tab w:val="clear" w:pos="708"/>
                <w:tab w:val="left" w:pos="1984" w:leader="none"/>
                <w:tab w:val="left" w:pos="2478" w:leader="none"/>
                <w:tab w:val="left" w:pos="5742" w:leader="none"/>
                <w:tab w:val="left" w:pos="6804" w:leader="none"/>
                <w:tab w:val="left" w:pos="8293" w:leader="none"/>
                <w:tab w:val="left" w:pos="9285" w:leader="none"/>
              </w:tabs>
              <w:spacing w:before="0" w:after="60"/>
              <w:rPr>
                <w:sz w:val="18"/>
              </w:rPr>
            </w:pPr>
            <w:r>
              <w:rPr>
                <w:sz w:val="18"/>
              </w:rPr>
              <w:tab/>
              <w:tab/>
            </w:r>
            <w:r>
              <w:fldChar w:fldCharType="begin">
                <w:ffData>
                  <w:name w:val="Kontrollkästchen17 Copy 1 Copy 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78" w:name="Kontrollkästchen17_Copy_1_Copy_1"/>
            <w:bookmarkStart w:id="179" w:name="Kontrollkästchen17_Copy_1_Copy_1"/>
            <w:bookmarkEnd w:id="179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80" w:name="Kontrollkästchen17_Copy_1"/>
            <w:bookmarkEnd w:id="180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84" w:leader="none"/>
                <w:tab w:val="left" w:pos="2493" w:leader="none"/>
                <w:tab w:val="left" w:pos="5742" w:leader="none"/>
                <w:tab w:val="left" w:pos="6804" w:leader="none"/>
                <w:tab w:val="left" w:pos="8293" w:leader="none"/>
                <w:tab w:val="left" w:pos="9285" w:leader="none"/>
              </w:tabs>
              <w:spacing w:before="0" w:after="60"/>
              <w:rPr>
                <w:b/>
                <w:sz w:val="18"/>
              </w:rPr>
            </w:pPr>
            <w:r>
              <w:rPr>
                <w:sz w:val="18"/>
              </w:rPr>
              <w:tab/>
              <w:tab/>
              <w:t>Mir ist bewusst, dass die Beiträge von meinem Entgelt einbehalten werden.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1984" w:leader="none"/>
                <w:tab w:val="left" w:pos="2493" w:leader="none"/>
                <w:tab w:val="left" w:pos="5742" w:leader="none"/>
                <w:tab w:val="left" w:pos="6804" w:leader="none"/>
                <w:tab w:val="left" w:pos="8293" w:leader="none"/>
                <w:tab w:val="left" w:pos="9285" w:leader="none"/>
              </w:tabs>
              <w:spacing w:before="0" w:after="60"/>
              <w:rPr>
                <w:sz w:val="18"/>
              </w:rPr>
            </w:pPr>
            <w:r>
              <w:rPr>
                <w:b/>
                <w:sz w:val="18"/>
              </w:rPr>
              <w:t>Zusatz für Studierende:</w:t>
              <w:tab/>
            </w:r>
            <w:r>
              <w:rPr>
                <w:sz w:val="18"/>
              </w:rPr>
              <w:t>Ich habe eine Hochschulprüfung abgelegt:</w:t>
            </w:r>
            <w:r>
              <w:fldChar w:fldCharType="begin">
                <w:ffData>
                  <w:name w:val="Kontrollkästchen17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81" w:name="Kontrollkästchen17_Copy_2"/>
            <w:bookmarkStart w:id="182" w:name="Kontrollkästchen17_Copy_2"/>
            <w:bookmarkEnd w:id="18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83" w:name="Kontrollkästchen17_Copy_3"/>
            <w:bookmarkStart w:id="184" w:name="Kontrollkästchen17_Copy_2"/>
            <w:bookmarkEnd w:id="183"/>
            <w:bookmarkEnd w:id="184"/>
            <w:r>
              <w:rPr>
                <w:sz w:val="18"/>
              </w:rPr>
              <w:t xml:space="preserve"> ja, am</w:t>
              <w:tab/>
              <w:t xml:space="preserve"> </w:t>
            </w:r>
            <w:r>
              <w:fldChar w:fldCharType="begin">
                <w:ffData>
                  <w:name w:val="Text33 Copy 5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u w:val="single"/>
                <w:b/>
              </w:rPr>
              <w:instrText xml:space="preserve"> FORMTEXT </w:instrTex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separate"/>
            </w:r>
            <w:r>
              <w:rPr>
                <w:b/>
                <w:sz w:val="20"/>
                <w:u w:val="single"/>
              </w:rPr>
              <w:t>     </w: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end"/>
            </w:r>
            <w:r>
              <w:rPr>
                <w:b/>
                <w:sz w:val="18"/>
                <w:u w:val="single"/>
              </w:rPr>
              <w:tab/>
            </w:r>
            <w:r>
              <w:rPr>
                <w:sz w:val="18"/>
              </w:rPr>
              <w:tab/>
            </w:r>
            <w: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85" w:name="Kontrollkästchen21"/>
            <w:bookmarkStart w:id="186" w:name="Kontrollkästchen21"/>
            <w:bookmarkEnd w:id="186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87" w:name="Kontrollkästchen21_Copy_1"/>
            <w:bookmarkStart w:id="188" w:name="Kontrollkästchen21_Copy_1"/>
            <w:bookmarkEnd w:id="187"/>
            <w:bookmarkEnd w:id="188"/>
            <w:r>
              <w:rPr>
                <w:sz w:val="18"/>
              </w:rPr>
              <w:t xml:space="preserve"> nein *)</w:t>
            </w:r>
          </w:p>
          <w:p>
            <w:pPr>
              <w:pStyle w:val="Normal"/>
              <w:tabs>
                <w:tab w:val="clear" w:pos="708"/>
                <w:tab w:val="left" w:pos="1984" w:leader="none"/>
                <w:tab w:val="left" w:pos="2493" w:leader="none"/>
                <w:tab w:val="left" w:pos="3899" w:leader="none"/>
                <w:tab w:val="left" w:pos="5754" w:leader="none"/>
                <w:tab w:val="left" w:pos="7584" w:leader="none"/>
                <w:tab w:val="left" w:pos="9144" w:leader="none"/>
              </w:tabs>
              <w:spacing w:before="0" w:after="120"/>
              <w:rPr>
                <w:sz w:val="18"/>
              </w:rPr>
            </w:pPr>
            <w:r>
              <w:rPr>
                <w:sz w:val="18"/>
              </w:rPr>
              <w:tab/>
              <w:tab/>
            </w:r>
            <w:r>
              <w:fldChar w:fldCharType="begin">
                <w:ffData>
                  <w:name w:val="Kontrollkästchen17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89" w:name="Kontrollkästchen17_Copy_4"/>
            <w:bookmarkStart w:id="190" w:name="Kontrollkästchen17_Copy_4"/>
            <w:bookmarkEnd w:id="19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91" w:name="Kontrollkästchen17_Copy_4"/>
            <w:bookmarkEnd w:id="191"/>
            <w:r>
              <w:rPr>
                <w:sz w:val="18"/>
              </w:rPr>
              <w:t xml:space="preserve"> Bachelor</w:t>
              <w:tab/>
            </w:r>
            <w:r>
              <w:fldChar w:fldCharType="begin">
                <w:ffData>
                  <w:name w:val="Kontrollkästchen17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92" w:name="Kontrollkästchen17_Copy_5"/>
            <w:bookmarkStart w:id="193" w:name="Kontrollkästchen17_Copy_5"/>
            <w:bookmarkEnd w:id="19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94" w:name="Kontrollkästchen17_Copy_5"/>
            <w:bookmarkEnd w:id="194"/>
            <w:r>
              <w:rPr>
                <w:sz w:val="18"/>
              </w:rPr>
              <w:t xml:space="preserve"> Master</w:t>
              <w:tab/>
            </w:r>
            <w:r>
              <w:fldChar w:fldCharType="begin">
                <w:ffData>
                  <w:name w:val="Kontrollkästchen4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95" w:name="Kontrollkästchen47"/>
            <w:bookmarkStart w:id="196" w:name="Kontrollkästchen47"/>
            <w:bookmarkEnd w:id="196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197" w:name="Kontrollkästchen47_Copy_1"/>
            <w:bookmarkStart w:id="198" w:name="Kontrollkästchen47_Copy_1"/>
            <w:bookmarkEnd w:id="197"/>
            <w:bookmarkEnd w:id="198"/>
            <w:r>
              <w:rPr>
                <w:sz w:val="18"/>
              </w:rPr>
              <w:t xml:space="preserve"> </w:t>
            </w:r>
            <w:r>
              <w:fldChar w:fldCharType="begin">
                <w:ffData>
                  <w:name w:val="Text33 Copy 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u w:val="single"/>
                <w:b/>
              </w:rPr>
              <w:instrText xml:space="preserve"> FORMTEXT </w:instrTex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separate"/>
            </w:r>
            <w:r>
              <w:rPr>
                <w:b/>
                <w:sz w:val="20"/>
                <w:u w:val="single"/>
              </w:rPr>
              <w:t>     </w:t>
            </w:r>
            <w:r/>
            <w:r>
              <w:rPr>
                <w:sz w:val="20"/>
                <w:u w:val="single"/>
                <w:b/>
              </w:rPr>
              <w:fldChar w:fldCharType="end"/>
            </w:r>
            <w:r>
              <w:rPr>
                <w:b/>
                <w:sz w:val="20"/>
                <w:u w:val="single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1984" w:leader="none"/>
                <w:tab w:val="left" w:pos="2493" w:leader="none"/>
                <w:tab w:val="left" w:pos="6804" w:leader="none"/>
                <w:tab w:val="left" w:pos="7584" w:leader="none"/>
                <w:tab w:val="left" w:pos="9285" w:leader="none"/>
              </w:tabs>
              <w:rPr>
                <w:sz w:val="18"/>
              </w:rPr>
            </w:pPr>
            <w:r>
              <w:rPr>
                <w:sz w:val="18"/>
              </w:rPr>
              <w:tab/>
              <w:tab/>
              <w:t>Ich betreibe nunmehr ein Zweit- oder Aufbaustudium:</w:t>
              <w:tab/>
            </w:r>
            <w: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199" w:name="Kontrollkästchen19"/>
            <w:bookmarkStart w:id="200" w:name="Kontrollkästchen19"/>
            <w:bookmarkEnd w:id="20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01" w:name="Kontrollkästchen19_Copy_1"/>
            <w:bookmarkStart w:id="202" w:name="Kontrollkästchen19_Copy_1"/>
            <w:bookmarkEnd w:id="201"/>
            <w:bookmarkEnd w:id="202"/>
            <w:r>
              <w:rPr>
                <w:sz w:val="18"/>
              </w:rPr>
              <w:t xml:space="preserve"> ja</w:t>
              <w:tab/>
              <w:tab/>
            </w:r>
            <w:r>
              <w:fldChar w:fldCharType="begin">
                <w:ffData>
                  <w:name w:val="Kontrollkästchen27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03" w:name="Kontrollkästchen27"/>
            <w:bookmarkStart w:id="204" w:name="Kontrollkästchen27"/>
            <w:bookmarkEnd w:id="204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05" w:name="Kontrollkästchen27_Copy_1"/>
            <w:bookmarkStart w:id="206" w:name="Kontrollkästchen27_Copy_1"/>
            <w:bookmarkEnd w:id="205"/>
            <w:bookmarkEnd w:id="206"/>
            <w:r>
              <w:rPr>
                <w:sz w:val="18"/>
              </w:rPr>
              <w:t xml:space="preserve"> nein *)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1984" w:leader="none"/>
                <w:tab w:val="left" w:pos="2493" w:leader="none"/>
                <w:tab w:val="left" w:pos="6592" w:leader="none"/>
                <w:tab w:val="left" w:pos="6804" w:leader="none"/>
                <w:tab w:val="left" w:pos="7159" w:leader="none"/>
                <w:tab w:val="left" w:pos="7443" w:leader="none"/>
                <w:tab w:val="left" w:pos="9355" w:leader="none"/>
                <w:tab w:val="left" w:pos="9852" w:leader="none"/>
              </w:tabs>
              <w:rPr>
                <w:b/>
                <w:sz w:val="18"/>
              </w:rPr>
            </w:pPr>
            <w:r>
              <w:rPr>
                <w:sz w:val="18"/>
              </w:rPr>
              <w:tab/>
              <w:tab/>
              <w:t>(Wenn ja, bitte die Fachrichtungen des Erst- und</w:t>
              <w:br/>
              <w:tab/>
              <w:tab/>
              <w:t>Zweitstudiums angeben)</w:t>
              <w:tab/>
              <w:tab/>
            </w: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  <w:b/>
              </w:rPr>
              <w:instrText xml:space="preserve"> FORMTEXT </w:instrText>
            </w:r>
            <w:bookmarkStart w:id="207" w:name="Text34_Copy_1"/>
            <w:r>
              <w:rPr>
                <w:b/>
                <w:sz w:val="18"/>
                <w:u w:val="single"/>
              </w:rPr>
            </w:r>
            <w:r>
              <w:rPr>
                <w:sz w:val="18"/>
                <w:u w:val="single"/>
                <w:b/>
              </w:rPr>
              <w:fldChar w:fldCharType="separate"/>
            </w:r>
            <w:r>
              <w:rPr>
                <w:b/>
                <w:sz w:val="18"/>
                <w:u w:val="single"/>
              </w:rPr>
              <w:t>     </w:t>
            </w:r>
            <w:r/>
            <w:r>
              <w:rPr>
                <w:sz w:val="18"/>
                <w:u w:val="single"/>
                <w:b/>
              </w:rPr>
              <w:fldChar w:fldCharType="end"/>
            </w:r>
            <w:r>
              <w:rPr>
                <w:b/>
                <w:sz w:val="18"/>
                <w:u w:val="single"/>
              </w:rPr>
            </w:r>
            <w:bookmarkEnd w:id="207"/>
          </w:p>
          <w:p>
            <w:pPr>
              <w:pStyle w:val="Normal"/>
              <w:tabs>
                <w:tab w:val="clear" w:pos="708"/>
                <w:tab w:val="left" w:pos="1984" w:leader="none"/>
                <w:tab w:val="left" w:pos="2463" w:leader="none"/>
                <w:tab w:val="left" w:pos="3911" w:leader="none"/>
                <w:tab w:val="left" w:pos="5754" w:leader="none"/>
                <w:tab w:val="left" w:pos="7596" w:leader="none"/>
                <w:tab w:val="left" w:pos="9355" w:leader="none"/>
                <w:tab w:val="left" w:pos="9852" w:leader="none"/>
              </w:tabs>
              <w:spacing w:before="60" w:after="0"/>
              <w:rPr>
                <w:sz w:val="18"/>
              </w:rPr>
            </w:pPr>
            <w:r>
              <w:rPr>
                <w:b/>
                <w:sz w:val="18"/>
              </w:rPr>
              <w:tab/>
              <w:tab/>
            </w:r>
            <w:r>
              <w:fldChar w:fldCharType="begin">
                <w:ffData>
                  <w:name w:val="Kontrollkästchen17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b/>
              </w:rPr>
              <w:instrText xml:space="preserve"> FORMCHECKBOX </w:instrText>
            </w:r>
            <w:r>
              <w:rPr>
                <w:sz w:val="18"/>
                <w:b/>
              </w:rPr>
              <w:fldChar w:fldCharType="separate"/>
            </w:r>
            <w:bookmarkStart w:id="208" w:name="Kontrollkästchen17_Copy_6"/>
            <w:bookmarkStart w:id="209" w:name="Kontrollkästchen17_Copy_6"/>
            <w:bookmarkEnd w:id="209"/>
            <w:r>
              <w:rPr>
                <w:b/>
                <w:sz w:val="18"/>
              </w:rPr>
            </w:r>
            <w:r>
              <w:rPr>
                <w:sz w:val="18"/>
                <w:b/>
              </w:rPr>
              <w:fldChar w:fldCharType="end"/>
            </w:r>
            <w:bookmarkStart w:id="210" w:name="Kontrollkästchen17_Copy_6"/>
            <w:bookmarkEnd w:id="210"/>
            <w:r>
              <w:rPr>
                <w:sz w:val="18"/>
              </w:rPr>
              <w:t xml:space="preserve"> Bachelor</w:t>
              <w:tab/>
            </w:r>
            <w:r>
              <w:fldChar w:fldCharType="begin">
                <w:ffData>
                  <w:name w:val="Kontrollkästchen17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11" w:name="Kontrollkästchen17_Copy_7"/>
            <w:bookmarkStart w:id="212" w:name="Kontrollkästchen17_Copy_7"/>
            <w:bookmarkEnd w:id="21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13" w:name="Kontrollkästchen17_Copy_7"/>
            <w:bookmarkEnd w:id="213"/>
            <w:r>
              <w:rPr>
                <w:sz w:val="18"/>
              </w:rPr>
              <w:t xml:space="preserve"> Master</w:t>
              <w:tab/>
            </w:r>
            <w:r>
              <w:fldChar w:fldCharType="begin">
                <w:ffData>
                  <w:name w:val="Kontrollkästchen47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14" w:name="Kontrollkästchen47_Copy_2"/>
            <w:bookmarkStart w:id="215" w:name="Kontrollkästchen47_Copy_2"/>
            <w:bookmarkEnd w:id="215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16" w:name="Kontrollkästchen47_Copy_2"/>
            <w:bookmarkEnd w:id="216"/>
            <w:r>
              <w:rPr>
                <w:sz w:val="18"/>
              </w:rPr>
              <w:t xml:space="preserve"> </w:t>
            </w:r>
            <w:r>
              <w:fldChar w:fldCharType="begin">
                <w:ffData>
                  <w:name w:val="Text33 Copy 7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u w:val="single"/>
                <w:b/>
              </w:rPr>
              <w:instrText xml:space="preserve"> FORMTEXT </w:instrText>
            </w:r>
            <w:r>
              <w:rPr>
                <w:b/>
                <w:sz w:val="20"/>
                <w:u w:val="single"/>
              </w:rPr>
            </w:r>
            <w:r>
              <w:rPr>
                <w:sz w:val="20"/>
                <w:u w:val="single"/>
                <w:b/>
              </w:rPr>
              <w:fldChar w:fldCharType="separate"/>
            </w:r>
            <w:r>
              <w:rPr>
                <w:b/>
                <w:sz w:val="20"/>
                <w:u w:val="single"/>
              </w:rPr>
              <w:t>     </w:t>
            </w:r>
            <w:r/>
            <w:r>
              <w:rPr>
                <w:sz w:val="20"/>
                <w:u w:val="single"/>
                <w:b/>
              </w:rPr>
              <w:fldChar w:fldCharType="end"/>
            </w:r>
            <w:r>
              <w:rPr>
                <w:b/>
                <w:sz w:val="20"/>
                <w:u w:val="single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1984" w:leader="none"/>
                <w:tab w:val="left" w:pos="2493" w:leader="none"/>
                <w:tab w:val="left" w:pos="6804" w:leader="none"/>
                <w:tab w:val="left" w:pos="9285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ab/>
              <w:tab/>
              <w:t xml:space="preserve">Ich habe die Absicht, das Zweit- oder Aufbaustudium mit </w:t>
              <w:br/>
              <w:tab/>
              <w:tab/>
              <w:t>einer Hochschulprüfung abzuschließen:</w:t>
              <w:tab/>
            </w:r>
            <w: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17" w:name="Kontrollkästchen25"/>
            <w:bookmarkStart w:id="218" w:name="Kontrollkästchen25"/>
            <w:bookmarkEnd w:id="218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19" w:name="Kontrollkästchen25_Copy_1"/>
            <w:bookmarkStart w:id="220" w:name="Kontrollkästchen25_Copy_1"/>
            <w:bookmarkEnd w:id="219"/>
            <w:bookmarkEnd w:id="220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2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21" w:name="Kontrollkästchen26"/>
            <w:bookmarkStart w:id="222" w:name="Kontrollkästchen26"/>
            <w:bookmarkEnd w:id="22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23" w:name="Kontrollkästchen26_Copy_1"/>
            <w:bookmarkStart w:id="224" w:name="Kontrollkästchen26_Copy_1"/>
            <w:bookmarkEnd w:id="223"/>
            <w:bookmarkEnd w:id="224"/>
            <w:r>
              <w:rPr>
                <w:sz w:val="18"/>
              </w:rPr>
              <w:t xml:space="preserve"> nein *)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1984" w:leader="none"/>
                <w:tab w:val="left" w:pos="2493" w:leader="none"/>
                <w:tab w:val="left" w:pos="6167" w:leader="none"/>
                <w:tab w:val="left" w:pos="6734" w:leader="none"/>
                <w:tab w:val="left" w:pos="9285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ab/>
              <w:tab/>
              <w:t xml:space="preserve">Ich strebe eine Promotion ab </w:t>
            </w:r>
            <w: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bookmarkStart w:id="225" w:name="Text51_Copy_1"/>
            <w:r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sz w:val="18"/>
                <w:u w:val="single"/>
              </w:rPr>
              <w:t>     </w:t>
            </w:r>
            <w:r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end"/>
            </w:r>
            <w:bookmarkEnd w:id="225"/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an.</w:t>
              <w:br/>
              <w:tab/>
              <w:tab/>
              <w:t xml:space="preserve">Ich bin ein/e Promotionsstudent/in </w:t>
              <w:tab/>
              <w:t xml:space="preserve"> </w:t>
              <w:tab/>
              <w:t xml:space="preserve"> </w:t>
            </w:r>
            <w:r>
              <w:fldChar w:fldCharType="begin">
                <w:ffData>
                  <w:name w:val="Kontrollkästchen25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26" w:name="Kontrollkästchen25_Copy_2"/>
            <w:bookmarkStart w:id="227" w:name="Kontrollkästchen25_Copy_2"/>
            <w:bookmarkEnd w:id="227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28" w:name="Kontrollkästchen25_Copy_2"/>
            <w:bookmarkEnd w:id="228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26 Copy 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29" w:name="Kontrollkästchen26_Copy_2"/>
            <w:bookmarkStart w:id="230" w:name="Kontrollkästchen26_Copy_2"/>
            <w:bookmarkEnd w:id="23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31" w:name="Kontrollkästchen26_Copy_2"/>
            <w:bookmarkEnd w:id="231"/>
            <w:r>
              <w:rPr>
                <w:sz w:val="18"/>
              </w:rPr>
              <w:t xml:space="preserve"> nein *)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340" w:leader="none"/>
                <w:tab w:val="left" w:pos="2552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spacing w:before="120" w:after="120"/>
              <w:rPr>
                <w:b/>
                <w:i/>
                <w:i/>
                <w:sz w:val="18"/>
                <w:u w:val="single"/>
              </w:rPr>
            </w:pPr>
            <w:r>
              <w:rPr>
                <w:b/>
                <w:i/>
                <w:sz w:val="18"/>
                <w:u w:val="single"/>
              </w:rPr>
              <w:t>Fügen Sie bitte eine Immatrikulationsbescheinigung bei!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6" w:hRule="atLeast"/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781" w:leader="none"/>
                <w:tab w:val="left" w:pos="2340" w:leader="none"/>
                <w:tab w:val="left" w:pos="2552" w:leader="none"/>
                <w:tab w:val="left" w:pos="3757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sz w:val="17"/>
              </w:rPr>
            </w:pPr>
            <w:r>
              <w:rPr>
                <w:sz w:val="17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781" w:leader="none"/>
                <w:tab w:val="left" w:pos="2340" w:leader="none"/>
                <w:tab w:val="left" w:pos="2552" w:leader="none"/>
                <w:tab w:val="left" w:pos="3757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sz w:val="17"/>
              </w:rPr>
            </w:pPr>
            <w:r>
              <w:rPr>
                <w:sz w:val="17"/>
              </w:rPr>
            </w:r>
          </w:p>
        </w:tc>
        <w:tc>
          <w:tcPr>
            <w:tcW w:w="69" w:type="dxa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781" w:leader="none"/>
                <w:tab w:val="left" w:pos="2340" w:leader="none"/>
                <w:tab w:val="left" w:pos="2552" w:leader="none"/>
                <w:tab w:val="left" w:pos="3757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sz w:val="17"/>
              </w:rPr>
            </w:pPr>
            <w:r>
              <w:rPr>
                <w:sz w:val="17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639" w:leader="none"/>
                <w:tab w:val="left" w:pos="781" w:leader="none"/>
                <w:tab w:val="left" w:pos="2340" w:leader="none"/>
                <w:tab w:val="left" w:pos="2552" w:leader="none"/>
                <w:tab w:val="left" w:pos="3757" w:leader="none"/>
                <w:tab w:val="left" w:pos="4891" w:leader="none"/>
                <w:tab w:val="left" w:pos="6592" w:leader="none"/>
                <w:tab w:val="left" w:pos="7159" w:leader="none"/>
                <w:tab w:val="left" w:pos="7443" w:leader="none"/>
                <w:tab w:val="left" w:pos="9852" w:leader="none"/>
              </w:tabs>
              <w:rPr>
                <w:sz w:val="17"/>
              </w:rPr>
            </w:pPr>
            <w:r>
              <w:rPr>
                <w:sz w:val="17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  <w:t>7.</w:t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  <w:t>Ich will künftig berufsmäßig als Arbeitnehmer/in oder Beamtin/Beamter tätig sein: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246" w:type="dxa"/>
            <w:gridSpan w:val="17"/>
            <w:tcBorders/>
          </w:tcPr>
          <w:p>
            <w:pPr>
              <w:pStyle w:val="Normal"/>
              <w:tabs>
                <w:tab w:val="clear" w:pos="708"/>
                <w:tab w:val="left" w:pos="1914" w:leader="none"/>
              </w:tabs>
              <w:rPr>
                <w:sz w:val="18"/>
              </w:rPr>
            </w:pPr>
            <w:r>
              <w:fldChar w:fldCharType="begin">
                <w:ffData>
                  <w:name w:val="Kontrollkästchen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  <w:fldChar w:fldCharType="separate"/>
            </w:r>
            <w:bookmarkStart w:id="232" w:name="Kontrollkästchen1_Copy_3"/>
            <w:bookmarkStart w:id="233" w:name="Kontrollkästchen1_Copy_3"/>
            <w:bookmarkEnd w:id="233"/>
            <w:r>
              <w:rPr>
                <w:sz w:val="24"/>
              </w:rPr>
            </w:r>
            <w:r>
              <w:rPr>
                <w:sz w:val="24"/>
              </w:rPr>
              <w:fldChar w:fldCharType="end"/>
            </w:r>
            <w:bookmarkStart w:id="234" w:name="Kontrollkästchen1_Copy_3"/>
            <w:bookmarkEnd w:id="234"/>
            <w:r>
              <w:rPr>
                <w:sz w:val="18"/>
              </w:rPr>
              <w:t xml:space="preserve">   nein    </w:t>
            </w:r>
            <w:r>
              <w:fldChar w:fldCharType="begin">
                <w:ffData>
                  <w:name w:val="Kontrollkästchen2 Copy 3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  <w:fldChar w:fldCharType="separate"/>
            </w:r>
            <w:bookmarkStart w:id="235" w:name="Kontrollkästchen2_Copy_3"/>
            <w:bookmarkStart w:id="236" w:name="Kontrollkästchen2_Copy_3"/>
            <w:bookmarkEnd w:id="236"/>
            <w:r>
              <w:rPr>
                <w:sz w:val="24"/>
              </w:rPr>
            </w:r>
            <w:r>
              <w:rPr>
                <w:sz w:val="24"/>
              </w:rPr>
              <w:fldChar w:fldCharType="end"/>
            </w:r>
            <w:bookmarkStart w:id="237" w:name="Kontrollkästchen2_Copy_3"/>
            <w:bookmarkEnd w:id="237"/>
            <w:r>
              <w:rPr>
                <w:sz w:val="24"/>
              </w:rPr>
              <w:t xml:space="preserve">  </w:t>
            </w:r>
            <w:r>
              <w:rPr>
                <w:sz w:val="18"/>
              </w:rPr>
              <w:t xml:space="preserve"> ja, weil</w:t>
            </w:r>
          </w:p>
        </w:tc>
        <w:tc>
          <w:tcPr>
            <w:tcW w:w="8128" w:type="dxa"/>
            <w:gridSpan w:val="33"/>
            <w:tcBorders>
              <w:bottom w:val="single" w:sz="6" w:space="0" w:color="000000"/>
            </w:tcBorders>
          </w:tcPr>
          <w:p>
            <w:pPr>
              <w:pStyle w:val="Bezug"/>
              <w:tabs>
                <w:tab w:val="clear" w:pos="2155"/>
                <w:tab w:val="clear" w:pos="4394"/>
                <w:tab w:val="clear" w:pos="7088"/>
                <w:tab w:val="left" w:pos="1914" w:leader="none"/>
                <w:tab w:val="left" w:pos="3615" w:leader="none"/>
                <w:tab w:val="left" w:pos="4324" w:leader="none"/>
              </w:tabs>
              <w:rPr>
                <w:rFonts w:ascii="Arial" w:hAnsi="Arial"/>
                <w:b/>
                <w:sz w:val="20"/>
              </w:rPr>
            </w:pPr>
            <w: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rFonts w:ascii="Arial" w:hAnsi="Arial"/>
              </w:rPr>
              <w:instrText xml:space="preserve"> FORMTEXT </w:instrText>
            </w:r>
            <w:bookmarkStart w:id="238" w:name="Text40_Copy_1"/>
            <w:r>
              <w:rPr>
                <w:rFonts w:ascii="Arial" w:hAnsi="Arial"/>
                <w:b/>
                <w:sz w:val="20"/>
              </w:rPr>
            </w:r>
            <w:r>
              <w:rPr>
                <w:sz w:val="20"/>
                <w:b/>
                <w:rFonts w:ascii="Arial" w:hAnsi="Arial"/>
              </w:rPr>
              <w:fldChar w:fldCharType="separate"/>
            </w:r>
            <w:r>
              <w:rPr>
                <w:rFonts w:ascii="Arial" w:hAnsi="Arial"/>
                <w:b/>
                <w:sz w:val="20"/>
              </w:rPr>
              <w:t>     Interesse an der Sammlung von Fähigkeiten in der Software Entwicklung, Sensorik, Robotik und Teamarbeit vorliegt.</w:t>
            </w:r>
            <w:r/>
            <w:r>
              <w:rPr>
                <w:sz w:val="20"/>
                <w:b/>
                <w:rFonts w:ascii="Arial" w:hAnsi="Arial"/>
              </w:rPr>
              <w:fldChar w:fldCharType="end"/>
            </w:r>
            <w:r>
              <w:rPr>
                <w:rFonts w:ascii="Arial" w:hAnsi="Arial"/>
                <w:b/>
                <w:sz w:val="20"/>
              </w:rPr>
            </w:r>
            <w:bookmarkEnd w:id="238"/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12" w:type="dxa"/>
            <w:gridSpan w:val="3"/>
            <w:tcBorders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914" w:leader="none"/>
                <w:tab w:val="left" w:pos="3615" w:leader="none"/>
                <w:tab w:val="left" w:pos="4324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239" w:name="Text41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239"/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12" w:type="dxa"/>
            <w:gridSpan w:val="3"/>
            <w:tcBorders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>
              <w:top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1914" w:leader="none"/>
                <w:tab w:val="left" w:pos="3615" w:leader="none"/>
                <w:tab w:val="left" w:pos="4324" w:leader="none"/>
              </w:tabs>
              <w:spacing w:before="40" w:after="0"/>
              <w:jc w:val="center"/>
              <w:rPr>
                <w:sz w:val="16"/>
              </w:rPr>
            </w:pPr>
            <w:r>
              <w:rPr>
                <w:sz w:val="16"/>
              </w:rPr>
              <w:t>Grund für die künftige Tätigkeit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786" w:type="dxa"/>
            <w:gridSpan w:val="53"/>
            <w:tcBorders/>
          </w:tcPr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  <w:t>8.</w:t>
            </w:r>
          </w:p>
        </w:tc>
        <w:tc>
          <w:tcPr>
            <w:tcW w:w="10430" w:type="dxa"/>
            <w:gridSpan w:val="50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  <w:t>Im laufenden Kalenderjahr war ich wie folgt gegen Entgelt beschäftigt: *)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a)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bei</w:t>
            </w:r>
          </w:p>
        </w:tc>
        <w:tc>
          <w:tcPr>
            <w:tcW w:w="4486" w:type="dxa"/>
            <w:gridSpan w:val="21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2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  HAW Kiel   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56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vom</w:t>
            </w:r>
          </w:p>
        </w:tc>
        <w:tc>
          <w:tcPr>
            <w:tcW w:w="1962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3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   01.02.2026  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bis</w:t>
            </w:r>
          </w:p>
        </w:tc>
        <w:tc>
          <w:tcPr>
            <w:tcW w:w="2158" w:type="dxa"/>
            <w:gridSpan w:val="10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4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31.08.2026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4" w:type="dxa"/>
            <w:gridSpan w:val="9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Bruttoentgelt</w:t>
            </w:r>
          </w:p>
        </w:tc>
        <w:tc>
          <w:tcPr>
            <w:tcW w:w="1542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jc w:val="center"/>
              <w:rPr>
                <w:b/>
                <w:sz w:val="20"/>
              </w:rPr>
            </w:pPr>
            <w:r>
              <w:fldChar w:fldCharType="begin">
                <w:ffData>
                  <w:name w:val="Text26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   556,81  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6783" w:type="dxa"/>
            <w:gridSpan w:val="27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EURO mtl.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41" w:type="dxa"/>
            <w:gridSpan w:val="6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3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an</w:t>
            </w:r>
          </w:p>
        </w:tc>
        <w:tc>
          <w:tcPr>
            <w:tcW w:w="841" w:type="dxa"/>
            <w:gridSpan w:val="6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8 Copy 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   3  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8325" w:type="dxa"/>
            <w:gridSpan w:val="35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rPr>
                <w:sz w:val="18"/>
              </w:rPr>
              <w:t>Tag(en) in der Woche.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10008" w:type="dxa"/>
            <w:gridSpan w:val="47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Nur auszufüllen bei einem monatlichen Bruttoentgelt bis </w:t>
            </w:r>
            <w:r>
              <w:rPr>
                <w:b/>
                <w:bCs/>
                <w:sz w:val="18"/>
              </w:rPr>
              <w:t>556,00 EURO</w:t>
            </w:r>
            <w:r>
              <w:rPr>
                <w:b/>
                <w:sz w:val="18"/>
              </w:rPr>
              <w:t>:</w:t>
              <w:br/>
              <w:t>Mein damaliger Arbeitgeber hat: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008" w:type="dxa"/>
            <w:gridSpan w:val="47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  <w:tab w:val="left" w:pos="6536" w:leader="none"/>
                <w:tab w:val="left" w:pos="8921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Pauschalbeiträge zur Kranken- und Rentenversicherung entrichtet</w:t>
              <w:tab/>
            </w:r>
            <w:r>
              <w:fldChar w:fldCharType="begin">
                <w:ffData>
                  <w:name w:val="Kontrollkästchen34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240" w:name="Kontrollkästchen34_Copy_2"/>
            <w:bookmarkStart w:id="241" w:name="Kontrollkästchen34_Copy_2"/>
            <w:bookmarkEnd w:id="241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Start w:id="242" w:name="Kontrollkästchen34_Copy_2"/>
            <w:bookmarkEnd w:id="242"/>
            <w:r>
              <w:rPr>
                <w:sz w:val="18"/>
              </w:rPr>
              <w:t xml:space="preserve"> ja </w:t>
              <w:tab/>
            </w:r>
            <w:r>
              <w:fldChar w:fldCharType="begin">
                <w:ffData>
                  <w:name w:val="Kontrollkästchen33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243" w:name="Kontrollkästchen33_Copy_2"/>
            <w:bookmarkStart w:id="244" w:name="Kontrollkästchen33_Copy_2"/>
            <w:bookmarkEnd w:id="244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Start w:id="245" w:name="Kontrollkästchen33_Copy_2"/>
            <w:bookmarkEnd w:id="245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536" w:leader="none"/>
                <w:tab w:val="left" w:pos="894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Pauschalsteuern entrichtet (Arbeitgeber)</w:t>
              <w:tab/>
            </w:r>
            <w:r>
              <w:fldChar w:fldCharType="begin">
                <w:ffData>
                  <w:name w:val="Kontrollkästchen3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46" w:name="Kontrollkästchen3_Copy_12"/>
            <w:bookmarkStart w:id="247" w:name="Kontrollkästchen3_Copy_12"/>
            <w:bookmarkEnd w:id="247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48" w:name="Kontrollkästchen3_Copy_12"/>
            <w:bookmarkEnd w:id="248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49" w:name="Kontrollkästchen4_Copy_9"/>
            <w:bookmarkStart w:id="250" w:name="Kontrollkästchen4_Copy_9"/>
            <w:bookmarkEnd w:id="25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51" w:name="Kontrollkästchen4_Copy_9"/>
            <w:bookmarkEnd w:id="251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536" w:leader="none"/>
                <w:tab w:val="left" w:pos="894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Pauschalsteuern erhoben (vom Arbeitnehmer)</w:t>
              <w:tab/>
            </w:r>
            <w:r>
              <w:fldChar w:fldCharType="begin">
                <w:ffData>
                  <w:name w:val="Kontrollkästchen3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52" w:name="Kontrollkästchen3_Copy_13"/>
            <w:bookmarkStart w:id="253" w:name="Kontrollkästchen3_Copy_13"/>
            <w:bookmarkEnd w:id="25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54" w:name="Kontrollkästchen3_Copy_13"/>
            <w:bookmarkEnd w:id="254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55" w:name="Kontrollkästchen4_Copy_10"/>
            <w:bookmarkStart w:id="256" w:name="Kontrollkästchen4_Copy_10"/>
            <w:bookmarkEnd w:id="256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57" w:name="Kontrollkästchen4_Copy_10"/>
            <w:bookmarkEnd w:id="257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355" w:leader="none"/>
                <w:tab w:val="left" w:pos="6536" w:leader="none"/>
                <w:tab w:val="left" w:pos="8921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Steuern nach individuellen Lohnsteuermerkmalen erhoben</w:t>
              <w:tab/>
            </w:r>
            <w:r>
              <w:fldChar w:fldCharType="begin">
                <w:ffData>
                  <w:name w:val="Kontrollkästchen3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58" w:name="Kontrollkästchen3_Copy_14"/>
            <w:bookmarkStart w:id="259" w:name="Kontrollkästchen3_Copy_14"/>
            <w:bookmarkEnd w:id="259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60" w:name="Kontrollkästchen3_Copy_14"/>
            <w:bookmarkEnd w:id="260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61" w:name="Kontrollkästchen4_Copy_11"/>
            <w:bookmarkStart w:id="262" w:name="Kontrollkästchen4_Copy_11"/>
            <w:bookmarkEnd w:id="26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63" w:name="Kontrollkästchen4_Copy_11"/>
            <w:bookmarkEnd w:id="263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355" w:leader="none"/>
                <w:tab w:val="left" w:pos="6536" w:leader="none"/>
                <w:tab w:val="left" w:pos="8921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der Freibetrag nach § 3 Nr. 26 EStG berücksichtigt</w:t>
              <w:tab/>
            </w:r>
            <w:r>
              <w:fldChar w:fldCharType="begin">
                <w:ffData>
                  <w:name w:val="Kontrollkästchen45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64" w:name="Kontrollkästchen45_Copy_2"/>
            <w:bookmarkStart w:id="265" w:name="Kontrollkästchen45_Copy_2"/>
            <w:bookmarkEnd w:id="265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66" w:name="Kontrollkästchen45_Copy_2"/>
            <w:bookmarkEnd w:id="266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6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67" w:name="Kontrollkästchen46_Copy_2"/>
            <w:bookmarkStart w:id="268" w:name="Kontrollkästchen46_Copy_2"/>
            <w:bookmarkEnd w:id="268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69" w:name="Kontrollkästchen46_Copy_2"/>
            <w:bookmarkEnd w:id="269"/>
            <w:r>
              <w:rPr>
                <w:sz w:val="18"/>
              </w:rPr>
              <w:t xml:space="preserve"> nein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b)</w:t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bei</w:t>
            </w:r>
          </w:p>
        </w:tc>
        <w:tc>
          <w:tcPr>
            <w:tcW w:w="4486" w:type="dxa"/>
            <w:gridSpan w:val="21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2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564" w:type="dxa"/>
            <w:gridSpan w:val="2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vom</w:t>
            </w:r>
          </w:p>
        </w:tc>
        <w:tc>
          <w:tcPr>
            <w:tcW w:w="1962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3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bis</w:t>
            </w:r>
          </w:p>
        </w:tc>
        <w:tc>
          <w:tcPr>
            <w:tcW w:w="2158" w:type="dxa"/>
            <w:gridSpan w:val="10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4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4" w:type="dxa"/>
            <w:gridSpan w:val="9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Bruttoentgelt</w:t>
            </w:r>
          </w:p>
        </w:tc>
        <w:tc>
          <w:tcPr>
            <w:tcW w:w="1542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jc w:val="center"/>
              <w:rPr>
                <w:b/>
                <w:sz w:val="20"/>
              </w:rPr>
            </w:pPr>
            <w:r>
              <w:fldChar w:fldCharType="begin">
                <w:ffData>
                  <w:name w:val="Text26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6783" w:type="dxa"/>
            <w:gridSpan w:val="27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EURO mtl.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41" w:type="dxa"/>
            <w:gridSpan w:val="6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3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an</w:t>
            </w:r>
          </w:p>
        </w:tc>
        <w:tc>
          <w:tcPr>
            <w:tcW w:w="841" w:type="dxa"/>
            <w:gridSpan w:val="6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fldChar w:fldCharType="begin">
                <w:ffData>
                  <w:name w:val="Text28 Copy 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</w:p>
        </w:tc>
        <w:tc>
          <w:tcPr>
            <w:tcW w:w="8325" w:type="dxa"/>
            <w:gridSpan w:val="35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spacing w:before="120" w:after="0"/>
              <w:rPr>
                <w:b/>
                <w:sz w:val="20"/>
              </w:rPr>
            </w:pPr>
            <w:r>
              <w:rPr>
                <w:sz w:val="18"/>
              </w:rPr>
              <w:t>Tag(en) in der Woche.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10008" w:type="dxa"/>
            <w:gridSpan w:val="47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Nur auszufüllen bei einem monatlichen Bruttoentgelt bis </w:t>
            </w:r>
            <w:r>
              <w:rPr>
                <w:b/>
                <w:bCs/>
                <w:sz w:val="18"/>
              </w:rPr>
              <w:t>556,00 EURO</w:t>
            </w:r>
            <w:r>
              <w:rPr>
                <w:b/>
                <w:sz w:val="18"/>
              </w:rPr>
              <w:t>:</w:t>
              <w:br/>
              <w:t>Mein damaliger Arbeitgeber hat: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008" w:type="dxa"/>
            <w:gridSpan w:val="47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  <w:tab w:val="left" w:pos="6536" w:leader="none"/>
                <w:tab w:val="left" w:pos="8921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Pauschalbeiträge zur Kranken- und Rentenversicherung entrichtet</w:t>
              <w:tab/>
            </w:r>
            <w:r>
              <w:fldChar w:fldCharType="begin">
                <w:ffData>
                  <w:name w:val="Kontrollkästchen34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270" w:name="Kontrollkästchen34_Copy_3"/>
            <w:bookmarkStart w:id="271" w:name="Kontrollkästchen34_Copy_3"/>
            <w:bookmarkEnd w:id="271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Start w:id="272" w:name="Kontrollkästchen34_Copy_3"/>
            <w:bookmarkEnd w:id="272"/>
            <w:r>
              <w:rPr>
                <w:sz w:val="18"/>
              </w:rPr>
              <w:t xml:space="preserve"> ja </w:t>
              <w:tab/>
            </w:r>
            <w:r>
              <w:fldChar w:fldCharType="begin">
                <w:ffData>
                  <w:name w:val="Kontrollkästchen33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273" w:name="Kontrollkästchen33_Copy_3"/>
            <w:bookmarkStart w:id="274" w:name="Kontrollkästchen33_Copy_3"/>
            <w:bookmarkEnd w:id="274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Start w:id="275" w:name="Kontrollkästchen33_Copy_3"/>
            <w:bookmarkEnd w:id="275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536" w:leader="none"/>
                <w:tab w:val="left" w:pos="894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Pauschalsteuern entrichtet (Arbeitgeber)</w:t>
              <w:tab/>
            </w:r>
            <w:r>
              <w:fldChar w:fldCharType="begin">
                <w:ffData>
                  <w:name w:val="Kontrollkästchen3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76" w:name="Kontrollkästchen3_Copy_15"/>
            <w:bookmarkStart w:id="277" w:name="Kontrollkästchen3_Copy_15"/>
            <w:bookmarkEnd w:id="277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78" w:name="Kontrollkästchen3_Copy_15"/>
            <w:bookmarkEnd w:id="278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79" w:name="Kontrollkästchen4_Copy_12"/>
            <w:bookmarkStart w:id="280" w:name="Kontrollkästchen4_Copy_12"/>
            <w:bookmarkEnd w:id="28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81" w:name="Kontrollkästchen4_Copy_12"/>
            <w:bookmarkEnd w:id="281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1958" w:leader="none"/>
                <w:tab w:val="left" w:pos="6536" w:leader="none"/>
                <w:tab w:val="left" w:pos="894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Pauschalsteuern erhoben (vom Arbeitnehmer)</w:t>
              <w:tab/>
            </w:r>
            <w:r>
              <w:fldChar w:fldCharType="begin">
                <w:ffData>
                  <w:name w:val="Kontrollkästchen3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82" w:name="Kontrollkästchen3_Copy_16"/>
            <w:bookmarkStart w:id="283" w:name="Kontrollkästchen3_Copy_16"/>
            <w:bookmarkEnd w:id="28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84" w:name="Kontrollkästchen3_Copy_16"/>
            <w:bookmarkEnd w:id="284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85" w:name="Kontrollkästchen4_Copy_13"/>
            <w:bookmarkStart w:id="286" w:name="Kontrollkästchen4_Copy_13"/>
            <w:bookmarkEnd w:id="286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87" w:name="Kontrollkästchen4_Copy_13"/>
            <w:bookmarkEnd w:id="287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355" w:leader="none"/>
                <w:tab w:val="left" w:pos="6536" w:leader="none"/>
                <w:tab w:val="left" w:pos="894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Steuern nach individuellen Lohnsteuermerkmalen erhoben</w:t>
              <w:tab/>
            </w:r>
            <w:r>
              <w:fldChar w:fldCharType="begin">
                <w:ffData>
                  <w:name w:val="Kontrollkästchen3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88" w:name="Kontrollkästchen3_Copy_17"/>
            <w:bookmarkStart w:id="289" w:name="Kontrollkästchen3_Copy_17"/>
            <w:bookmarkEnd w:id="289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90" w:name="Kontrollkästchen3_Copy_17"/>
            <w:bookmarkEnd w:id="290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91" w:name="Kontrollkästchen4_Copy_14"/>
            <w:bookmarkStart w:id="292" w:name="Kontrollkästchen4_Copy_14"/>
            <w:bookmarkEnd w:id="292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93" w:name="Kontrollkästchen4_Copy_14"/>
            <w:bookmarkEnd w:id="293"/>
            <w:r>
              <w:rPr>
                <w:sz w:val="18"/>
              </w:rPr>
              <w:t xml:space="preserve"> nein</w:t>
            </w:r>
          </w:p>
          <w:p>
            <w:pPr>
              <w:pStyle w:val="Normal"/>
              <w:tabs>
                <w:tab w:val="clear" w:pos="708"/>
                <w:tab w:val="left" w:pos="355" w:leader="none"/>
                <w:tab w:val="left" w:pos="6536" w:leader="none"/>
                <w:tab w:val="left" w:pos="8945" w:leader="none"/>
              </w:tabs>
              <w:spacing w:before="60" w:after="0"/>
              <w:rPr>
                <w:sz w:val="18"/>
              </w:rPr>
            </w:pPr>
            <w:r>
              <w:rPr>
                <w:sz w:val="18"/>
              </w:rPr>
              <w:t>der Freibetrag nach § 3 Nr. 26 EStG berücksichtigt</w:t>
              <w:tab/>
            </w:r>
            <w:r>
              <w:fldChar w:fldCharType="begin">
                <w:ffData>
                  <w:name w:val="Kontrollkästchen45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94" w:name="Kontrollkästchen45_Copy_3"/>
            <w:bookmarkStart w:id="295" w:name="Kontrollkästchen45_Copy_3"/>
            <w:bookmarkEnd w:id="295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96" w:name="Kontrollkästchen45_Copy_3"/>
            <w:bookmarkEnd w:id="296"/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6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297" w:name="Kontrollkästchen46_Copy_3"/>
            <w:bookmarkStart w:id="298" w:name="Kontrollkästchen46_Copy_3"/>
            <w:bookmarkEnd w:id="298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299" w:name="Kontrollkästchen46_Copy_3"/>
            <w:bookmarkEnd w:id="299"/>
            <w:r>
              <w:rPr>
                <w:sz w:val="18"/>
              </w:rPr>
              <w:t xml:space="preserve"> nein</w:t>
            </w:r>
          </w:p>
        </w:tc>
        <w:tc>
          <w:tcPr>
            <w:tcW w:w="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8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275" w:type="dxa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  <w:tc>
          <w:tcPr>
            <w:tcW w:w="10997" w:type="dxa"/>
            <w:gridSpan w:val="54"/>
            <w:tcBorders/>
          </w:tcPr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  <w:t>Sollten Sie unsicher bei der Beantwortung der Fragen sein, können Sie auch gerne eine Kopie der Abmeldung / Jahresmeldung zur Sozialversicherung beilegen.</w:t>
            </w:r>
          </w:p>
          <w:p>
            <w:pPr>
              <w:pStyle w:val="Normal"/>
              <w:tabs>
                <w:tab w:val="clear" w:pos="708"/>
                <w:tab w:val="left" w:pos="355" w:leader="none"/>
              </w:tabs>
              <w:spacing w:before="120" w:after="0"/>
              <w:rPr>
                <w:b/>
                <w:sz w:val="18"/>
              </w:rPr>
            </w:pPr>
            <w:r>
              <w:rPr>
                <w:b/>
                <w:sz w:val="18"/>
              </w:rPr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sz w:val="20"/>
              </w:rPr>
              <w:t>- 3 –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786" w:type="dxa"/>
            <w:gridSpan w:val="53"/>
            <w:tcBorders/>
          </w:tcPr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DLZP SH – 3008 – 12/2024-</w:t>
            </w:r>
          </w:p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jc w:val="center"/>
              <w:rPr>
                <w:b/>
                <w:sz w:val="18"/>
              </w:rPr>
            </w:pPr>
            <w:r>
              <w:rPr>
                <w:sz w:val="20"/>
              </w:rPr>
              <w:t>- 3 –</w:t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1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552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74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328" w:leader="none"/>
              </w:tabs>
              <w:ind w:right="120"/>
              <w:jc w:val="right"/>
              <w:rPr>
                <w:sz w:val="20"/>
              </w:rPr>
            </w:pPr>
            <w:r>
              <w:rPr>
                <w:b/>
                <w:sz w:val="24"/>
              </w:rPr>
              <w:t>*)</w:t>
            </w:r>
            <w:r>
              <w:rPr>
                <w:sz w:val="24"/>
              </w:rPr>
              <w:t xml:space="preserve"> </w:t>
            </w:r>
            <w:r>
              <w:rPr>
                <w:b/>
                <w:i/>
                <w:sz w:val="18"/>
              </w:rPr>
              <w:t>Zutreffendes bitte ankreuzen, ausfüllen oder beilegen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rPr/>
            </w:r>
          </w:p>
        </w:tc>
        <w:tc>
          <w:tcPr>
            <w:tcW w:w="10292" w:type="dxa"/>
            <w:gridSpan w:val="49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  <w:t>9.</w:t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fldChar w:fldCharType="begin">
                <w:ffData>
                  <w:name w:val="Kontrollkästchen7 Copy 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00" w:name="Kontrollkästchen7_Copy_2"/>
            <w:bookmarkStart w:id="301" w:name="Kontrollkästchen7_Copy_2"/>
            <w:bookmarkEnd w:id="30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10292" w:type="dxa"/>
            <w:gridSpan w:val="49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120"/>
              <w:rPr>
                <w:b/>
                <w:sz w:val="20"/>
              </w:rPr>
            </w:pPr>
            <w:r>
              <w:rPr>
                <w:sz w:val="18"/>
              </w:rPr>
              <w:t xml:space="preserve">Ich war zuletzt / </w:t>
            </w:r>
            <w:r>
              <w:fldChar w:fldCharType="begin">
                <w:ffData>
                  <w:name w:val="Kontrollkästchen4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302" w:name="Kontrollkästchen42"/>
            <w:bookmarkStart w:id="303" w:name="Kontrollkästchen42"/>
            <w:bookmarkEnd w:id="303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304" w:name="Kontrollkästchen42_Copy_1"/>
            <w:bookmarkStart w:id="305" w:name="Kontrollkästchen42_Copy_1"/>
            <w:bookmarkEnd w:id="304"/>
            <w:bookmarkEnd w:id="305"/>
            <w:r>
              <w:rPr>
                <w:sz w:val="18"/>
              </w:rPr>
              <w:t xml:space="preserve"> bin zur Zeit bei folgender gesetzlichen Krankenkasse versichert bzw. familienversichert:</w:t>
              <w:br/>
            </w:r>
            <w: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306" w:name="Text42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</w:t>
            </w:r>
            <w:r>
              <w:rPr>
                <w:b/>
                <w:sz w:val="20"/>
              </w:rPr>
              <w:t>Techniker Krankenkasse</w:t>
            </w:r>
            <w:r>
              <w:rPr>
                <w:b/>
                <w:sz w:val="20"/>
              </w:rPr>
              <w:t>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306"/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fldChar w:fldCharType="begin">
                <w:ffData>
                  <w:name w:val="Kontrollkästchen8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07" w:name="Kontrollkästchen8_Copy_2"/>
            <w:bookmarkStart w:id="308" w:name="Kontrollkästchen8_Copy_2"/>
            <w:bookmarkEnd w:id="308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10292" w:type="dxa"/>
            <w:gridSpan w:val="49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120"/>
              <w:rPr>
                <w:b/>
                <w:sz w:val="20"/>
              </w:rPr>
            </w:pPr>
            <w:r>
              <w:rPr>
                <w:sz w:val="18"/>
              </w:rPr>
              <w:t xml:space="preserve">Ich will bei folgender gesetzlichen Krankenkasse versichert werden (Mitgliedsbescheinigung </w:t>
            </w:r>
            <w:r>
              <w:fldChar w:fldCharType="begin">
                <w:ffData>
                  <w:name w:val="Kontrollkästchen4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309" w:name="Kontrollkästchen40"/>
            <w:bookmarkStart w:id="310" w:name="Kontrollkästchen40"/>
            <w:bookmarkEnd w:id="310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311" w:name="Kontrollkästchen40_Copy_1"/>
            <w:bookmarkStart w:id="312" w:name="Kontrollkästchen40_Copy_1"/>
            <w:bookmarkEnd w:id="311"/>
            <w:bookmarkEnd w:id="312"/>
            <w:r>
              <w:rPr>
                <w:sz w:val="18"/>
              </w:rPr>
              <w:t xml:space="preserve"> liegt bei </w:t>
            </w:r>
            <w:r>
              <w:fldChar w:fldCharType="begin">
                <w:ffData>
                  <w:name w:val="Kontrollkästchen4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</w:rPr>
              <w:instrText xml:space="preserve"> FORMCHECKBOX </w:instrText>
            </w:r>
            <w:r>
              <w:rPr>
                <w:sz w:val="18"/>
              </w:rPr>
              <w:fldChar w:fldCharType="separate"/>
            </w:r>
            <w:bookmarkStart w:id="313" w:name="Kontrollkästchen41"/>
            <w:bookmarkStart w:id="314" w:name="Kontrollkästchen41"/>
            <w:bookmarkEnd w:id="314"/>
            <w:r>
              <w:rPr>
                <w:sz w:val="18"/>
              </w:rPr>
            </w:r>
            <w:r>
              <w:rPr>
                <w:sz w:val="18"/>
              </w:rPr>
              <w:fldChar w:fldCharType="end"/>
            </w:r>
            <w:bookmarkStart w:id="315" w:name="Kontrollkästchen41_Copy_1"/>
            <w:bookmarkStart w:id="316" w:name="Kontrollkästchen41_Copy_1"/>
            <w:bookmarkEnd w:id="315"/>
            <w:bookmarkEnd w:id="316"/>
            <w:r>
              <w:rPr>
                <w:sz w:val="18"/>
              </w:rPr>
              <w:t xml:space="preserve"> folgt unverzüglich):</w:t>
              <w:br/>
            </w:r>
            <w: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317" w:name="Text43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317"/>
          </w:p>
        </w:tc>
        <w:tc>
          <w:tcPr>
            <w:tcW w:w="1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fldChar w:fldCharType="begin">
                <w:ffData>
                  <w:name w:val="Kontrollkästchen9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18" w:name="Kontrollkästchen9_Copy_2"/>
            <w:bookmarkStart w:id="319" w:name="Kontrollkästchen9_Copy_2"/>
            <w:bookmarkEnd w:id="319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10575" w:type="dxa"/>
            <w:gridSpan w:val="51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Ich bin bisher bei keiner gesetzlichen Krankenkasse versichert gewesen und werde mein Wahlrecht nicht ausüben.</w:t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247" w:type="dxa"/>
            <w:gridSpan w:val="17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rPr>
                <w:sz w:val="18"/>
              </w:rPr>
            </w:pPr>
            <w:r>
              <w:rPr>
                <w:sz w:val="18"/>
              </w:rPr>
              <w:t>Zur Zeit bin ich privat bei</w:t>
            </w:r>
          </w:p>
        </w:tc>
        <w:tc>
          <w:tcPr>
            <w:tcW w:w="5464" w:type="dxa"/>
            <w:gridSpan w:val="19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rPr>
                <w:b/>
                <w:sz w:val="20"/>
              </w:rPr>
            </w:pPr>
            <w: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</w:rPr>
              <w:instrText xml:space="preserve"> FORMTEXT </w:instrText>
            </w:r>
            <w:bookmarkStart w:id="320" w:name="Text44_Copy_1"/>
            <w:r>
              <w:rPr>
                <w:b/>
                <w:sz w:val="20"/>
              </w:rPr>
            </w:r>
            <w:r>
              <w:rPr>
                <w:sz w:val="20"/>
                <w:b/>
              </w:rPr>
              <w:fldChar w:fldCharType="separate"/>
            </w:r>
            <w:r>
              <w:rPr>
                <w:b/>
                <w:sz w:val="20"/>
              </w:rPr>
              <w:t>     </w:t>
            </w:r>
            <w:r/>
            <w:r>
              <w:rPr>
                <w:sz w:val="20"/>
                <w:b/>
              </w:rPr>
              <w:fldChar w:fldCharType="end"/>
            </w:r>
            <w:r>
              <w:rPr>
                <w:b/>
                <w:sz w:val="20"/>
              </w:rPr>
            </w:r>
            <w:bookmarkEnd w:id="320"/>
          </w:p>
        </w:tc>
        <w:tc>
          <w:tcPr>
            <w:tcW w:w="2864" w:type="dxa"/>
            <w:gridSpan w:val="15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rPr>
                <w:sz w:val="18"/>
              </w:rPr>
            </w:pPr>
            <w:r>
              <w:rPr>
                <w:sz w:val="18"/>
              </w:rPr>
              <w:t>gegen Krankheit versichert.</w:t>
            </w:r>
          </w:p>
        </w:tc>
      </w:tr>
      <w:tr>
        <w:trPr>
          <w:cantSplit w:val="true"/>
        </w:trPr>
        <w:tc>
          <w:tcPr>
            <w:tcW w:w="343" w:type="dxa"/>
            <w:gridSpan w:val="2"/>
            <w:tcBorders/>
          </w:tcPr>
          <w:p>
            <w:pPr>
              <w:pStyle w:val="Normal"/>
              <w:spacing w:before="4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4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575" w:type="dxa"/>
            <w:gridSpan w:val="51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  <w:tab w:val="left" w:pos="4608" w:leader="none"/>
                <w:tab w:val="left" w:pos="5742" w:leader="none"/>
              </w:tabs>
              <w:spacing w:before="40" w:after="0"/>
              <w:ind w:hanging="6167" w:left="6167"/>
              <w:rPr>
                <w:sz w:val="18"/>
              </w:rPr>
            </w:pPr>
            <w:r>
              <w:rPr>
                <w:sz w:val="18"/>
              </w:rPr>
              <w:t>Diese Versicherung bestand bereits am 31.12.2002</w:t>
              <w:tab/>
            </w:r>
            <w:r>
              <w:fldChar w:fldCharType="begin">
                <w:ffData>
                  <w:name w:val="Kontrollkästchen4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  <w:fldChar w:fldCharType="separate"/>
            </w:r>
            <w:bookmarkStart w:id="321" w:name="Kontrollkästchen43"/>
            <w:bookmarkStart w:id="322" w:name="Kontrollkästchen43"/>
            <w:bookmarkEnd w:id="322"/>
            <w:r>
              <w:rPr>
                <w:sz w:val="24"/>
              </w:rPr>
            </w:r>
            <w:r>
              <w:rPr>
                <w:sz w:val="24"/>
              </w:rPr>
              <w:fldChar w:fldCharType="end"/>
            </w:r>
            <w:bookmarkStart w:id="323" w:name="Kontrollkästchen43_Copy_1"/>
            <w:bookmarkStart w:id="324" w:name="Kontrollkästchen43_Copy_1"/>
            <w:bookmarkEnd w:id="323"/>
            <w:bookmarkEnd w:id="324"/>
            <w:r>
              <w:rPr>
                <w:sz w:val="24"/>
              </w:rPr>
              <w:t xml:space="preserve">  </w:t>
            </w:r>
            <w:r>
              <w:rPr>
                <w:sz w:val="18"/>
              </w:rPr>
              <w:t xml:space="preserve"> nein</w:t>
              <w:tab/>
            </w:r>
            <w:r>
              <w:fldChar w:fldCharType="begin">
                <w:ffData>
                  <w:name w:val="Kontrollkästchen4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  <w:fldChar w:fldCharType="separate"/>
            </w:r>
            <w:bookmarkStart w:id="325" w:name="Kontrollkästchen44"/>
            <w:bookmarkStart w:id="326" w:name="Kontrollkästchen44"/>
            <w:bookmarkEnd w:id="326"/>
            <w:r>
              <w:rPr>
                <w:sz w:val="24"/>
              </w:rPr>
            </w:r>
            <w:r>
              <w:rPr>
                <w:sz w:val="24"/>
              </w:rPr>
              <w:fldChar w:fldCharType="end"/>
            </w:r>
            <w:bookmarkStart w:id="327" w:name="Kontrollkästchen44_Copy_1"/>
            <w:bookmarkStart w:id="328" w:name="Kontrollkästchen44_Copy_1"/>
            <w:bookmarkEnd w:id="327"/>
            <w:bookmarkEnd w:id="328"/>
            <w:r>
              <w:rPr>
                <w:sz w:val="18"/>
              </w:rPr>
              <w:t xml:space="preserve">   ja, eine entsprechende Bescheinigung des Krankenversicherungsunternehmens ist beigefügt.</w:t>
            </w:r>
          </w:p>
        </w:tc>
      </w:tr>
      <w:tr>
        <w:trPr/>
        <w:tc>
          <w:tcPr>
            <w:tcW w:w="765" w:type="dxa"/>
            <w:gridSpan w:val="5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07" w:type="dxa"/>
            <w:gridSpan w:val="50"/>
            <w:tcBorders/>
          </w:tcPr>
          <w:p>
            <w:pPr>
              <w:pStyle w:val="Bezug"/>
              <w:tabs>
                <w:tab w:val="clear" w:pos="2155"/>
                <w:tab w:val="clear" w:pos="4394"/>
                <w:tab w:val="clear" w:pos="7088"/>
                <w:tab w:val="left" w:pos="213" w:leader="none"/>
              </w:tabs>
              <w:spacing w:before="120" w:after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 xml:space="preserve">Hinweis: </w:t>
            </w:r>
            <w:r>
              <w:rPr>
                <w:rFonts w:ascii="Arial" w:hAnsi="Arial"/>
              </w:rPr>
              <w:t>Wenn eine Mitgliedsbescheinigung nicht innerhalb von 14 Tagen nach Aufnahme einer Beschäftigung dem Arbeit-</w:t>
            </w:r>
          </w:p>
          <w:p>
            <w:pPr>
              <w:pStyle w:val="Bezug"/>
              <w:tabs>
                <w:tab w:val="clear" w:pos="2155"/>
                <w:tab w:val="clear" w:pos="4394"/>
                <w:tab w:val="clear" w:pos="7088"/>
                <w:tab w:val="left" w:pos="213" w:leader="none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geber vorgelegt wird, erfolgt die Anmeldung ab Beginn der Versicherungspflicht bei der letzten Krankenkasse oder einer </w:t>
              <w:br/>
              <w:t>Krankenkasse nach Wahl des Arbeitgebers. Die Durchführung der Pflegeversicherung erfolgt bei der Krankenkasse, bei der die Mitgliedschaft zur Krankenversicherung besteht.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200" w:after="0"/>
              <w:rPr>
                <w:sz w:val="18"/>
                <w:szCs w:val="18"/>
              </w:rPr>
            </w:pPr>
            <w:r>
              <w:rPr>
                <w:spacing w:val="-20"/>
                <w:sz w:val="18"/>
                <w:szCs w:val="18"/>
              </w:rPr>
              <w:t>10.</w:t>
            </w:r>
          </w:p>
        </w:tc>
        <w:tc>
          <w:tcPr>
            <w:tcW w:w="10729" w:type="dxa"/>
            <w:gridSpan w:val="5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200" w:after="0"/>
              <w:rPr>
                <w:b/>
                <w:sz w:val="18"/>
              </w:rPr>
            </w:pPr>
            <w:r>
              <w:rPr>
                <w:b/>
                <w:sz w:val="18"/>
              </w:rPr>
              <w:t>Nur ausfüllen, wenn das 55. Lebensjahr bereits vollendet ist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spacing w:before="120" w:after="0"/>
              <w:jc w:val="right"/>
              <w:rPr>
                <w:sz w:val="18"/>
              </w:rPr>
            </w:pPr>
            <w:r>
              <w:rPr>
                <w:sz w:val="18"/>
              </w:rPr>
              <w:t>a)</w:t>
            </w:r>
          </w:p>
        </w:tc>
        <w:tc>
          <w:tcPr>
            <w:tcW w:w="10592" w:type="dxa"/>
            <w:gridSpan w:val="51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7"/>
              </w:rPr>
            </w:pPr>
            <w:r>
              <w:rPr>
                <w:sz w:val="17"/>
              </w:rPr>
              <w:t>Ich war in den vergangenen fünf Jahren bei einer gesetzlichen Krankenkasse Mitglied oder durch meinen Ehegatten familienversichert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fldChar w:fldCharType="begin">
                <w:ffData>
                  <w:name w:val="Kontrollkästchen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29" w:name="Kontrollkästchen35"/>
            <w:bookmarkStart w:id="330" w:name="Kontrollkästchen35"/>
            <w:bookmarkEnd w:id="330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1124" w:type="dxa"/>
            <w:gridSpan w:val="7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ja, bei der</w:t>
            </w:r>
          </w:p>
        </w:tc>
        <w:tc>
          <w:tcPr>
            <w:tcW w:w="9049" w:type="dxa"/>
            <w:gridSpan w:val="41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31" w:name="Text13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31"/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rPr/>
            </w:pPr>
            <w:r>
              <w:rPr/>
            </w:r>
          </w:p>
        </w:tc>
        <w:tc>
          <w:tcPr>
            <w:tcW w:w="10173" w:type="dxa"/>
            <w:gridSpan w:val="48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40" w:after="0"/>
              <w:jc w:val="center"/>
              <w:rPr>
                <w:sz w:val="16"/>
              </w:rPr>
            </w:pPr>
            <w:r>
              <w:rPr>
                <w:sz w:val="16"/>
              </w:rPr>
              <w:t>(Bezeichnung der Krankenkasse)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rPr/>
            </w:pPr>
            <w:r>
              <w:rPr/>
            </w:r>
          </w:p>
        </w:tc>
        <w:tc>
          <w:tcPr>
            <w:tcW w:w="1124" w:type="dxa"/>
            <w:gridSpan w:val="7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für die Zeit</w:t>
            </w:r>
          </w:p>
        </w:tc>
        <w:tc>
          <w:tcPr>
            <w:tcW w:w="562" w:type="dxa"/>
            <w:gridSpan w:val="5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vom</w:t>
            </w:r>
          </w:p>
        </w:tc>
        <w:tc>
          <w:tcPr>
            <w:tcW w:w="1857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jc w:val="center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32" w:name="Text14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32"/>
          </w:p>
        </w:tc>
        <w:tc>
          <w:tcPr>
            <w:tcW w:w="439" w:type="dxa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jc w:val="center"/>
              <w:rPr>
                <w:sz w:val="18"/>
              </w:rPr>
            </w:pPr>
            <w:r>
              <w:rPr>
                <w:sz w:val="18"/>
              </w:rPr>
              <w:t>bis</w:t>
            </w:r>
          </w:p>
        </w:tc>
        <w:tc>
          <w:tcPr>
            <w:tcW w:w="2083" w:type="dxa"/>
            <w:gridSpan w:val="7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jc w:val="center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33" w:name="Text15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33"/>
          </w:p>
        </w:tc>
        <w:tc>
          <w:tcPr>
            <w:tcW w:w="4108" w:type="dxa"/>
            <w:gridSpan w:val="20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34" w:name="Kontrollkästchen36"/>
            <w:bookmarkStart w:id="335" w:name="Kontrollkästchen36"/>
            <w:bookmarkEnd w:id="335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5905" w:type="dxa"/>
            <w:gridSpan w:val="27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nein, ich bzw. mein/e Ehegatt/e/in (bei Familienversicherung) war</w:t>
            </w:r>
          </w:p>
        </w:tc>
        <w:tc>
          <w:tcPr>
            <w:tcW w:w="4268" w:type="dxa"/>
            <w:gridSpan w:val="21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rPr/>
            </w:r>
          </w:p>
        </w:tc>
        <w:tc>
          <w:tcPr>
            <w:tcW w:w="421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fldChar w:fldCharType="begin">
                <w:ffData>
                  <w:name w:val="Kontrollkästchen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36" w:name="Kontrollkästchen37"/>
            <w:bookmarkStart w:id="337" w:name="Kontrollkästchen37"/>
            <w:bookmarkEnd w:id="337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5468" w:type="dxa"/>
            <w:gridSpan w:val="23"/>
            <w:tcBorders/>
          </w:tcPr>
          <w:p>
            <w:pPr>
              <w:pStyle w:val="Bezug"/>
              <w:tabs>
                <w:tab w:val="clear" w:pos="2155"/>
                <w:tab w:val="clear" w:pos="4394"/>
                <w:tab w:val="clear" w:pos="7088"/>
                <w:tab w:val="left" w:pos="213" w:leader="none"/>
              </w:tabs>
              <w:spacing w:before="120"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krankenversicherungsfrei für die Zeit</w:t>
            </w:r>
          </w:p>
        </w:tc>
        <w:tc>
          <w:tcPr>
            <w:tcW w:w="56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vom</w:t>
            </w:r>
          </w:p>
        </w:tc>
        <w:tc>
          <w:tcPr>
            <w:tcW w:w="1542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38" w:name="Text16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38"/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jc w:val="center"/>
              <w:rPr>
                <w:sz w:val="18"/>
              </w:rPr>
            </w:pPr>
            <w:r>
              <w:rPr>
                <w:sz w:val="18"/>
              </w:rPr>
              <w:t>bis</w:t>
            </w:r>
          </w:p>
        </w:tc>
        <w:tc>
          <w:tcPr>
            <w:tcW w:w="1758" w:type="dxa"/>
            <w:gridSpan w:val="8"/>
            <w:tcBorders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39" w:name="Text19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39"/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rPr/>
            </w:r>
          </w:p>
        </w:tc>
        <w:tc>
          <w:tcPr>
            <w:tcW w:w="421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fldChar w:fldCharType="begin">
                <w:ffData>
                  <w:name w:val="Kontrollkästchen3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40" w:name="Kontrollkästchen38"/>
            <w:bookmarkStart w:id="341" w:name="Kontrollkästchen38"/>
            <w:bookmarkEnd w:id="34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5468" w:type="dxa"/>
            <w:gridSpan w:val="2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von der Krankenversicherungspflicht auf Antrag befreit für die Zeit</w:t>
            </w:r>
          </w:p>
        </w:tc>
        <w:tc>
          <w:tcPr>
            <w:tcW w:w="56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vom</w:t>
            </w:r>
          </w:p>
        </w:tc>
        <w:tc>
          <w:tcPr>
            <w:tcW w:w="1542" w:type="dxa"/>
            <w:gridSpan w:val="8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42" w:name="Text17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42"/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jc w:val="center"/>
              <w:rPr>
                <w:sz w:val="18"/>
              </w:rPr>
            </w:pPr>
            <w:r>
              <w:rPr>
                <w:sz w:val="18"/>
              </w:rPr>
              <w:t>bis</w:t>
            </w:r>
          </w:p>
        </w:tc>
        <w:tc>
          <w:tcPr>
            <w:tcW w:w="1758" w:type="dxa"/>
            <w:gridSpan w:val="8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43" w:name="Text20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43"/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19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rPr/>
            </w:r>
          </w:p>
        </w:tc>
        <w:tc>
          <w:tcPr>
            <w:tcW w:w="421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fldChar w:fldCharType="begin">
                <w:ffData>
                  <w:name w:val="Kontrollkästchen3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44" w:name="Kontrollkästchen39"/>
            <w:bookmarkStart w:id="345" w:name="Kontrollkästchen39"/>
            <w:bookmarkEnd w:id="345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5468" w:type="dxa"/>
            <w:gridSpan w:val="2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als Selbstständige/r krankenversicherungsfrei für die Zeit</w:t>
            </w:r>
          </w:p>
        </w:tc>
        <w:tc>
          <w:tcPr>
            <w:tcW w:w="56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vom</w:t>
            </w:r>
          </w:p>
        </w:tc>
        <w:tc>
          <w:tcPr>
            <w:tcW w:w="1542" w:type="dxa"/>
            <w:gridSpan w:val="8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46" w:name="Text18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46"/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jc w:val="center"/>
              <w:rPr>
                <w:sz w:val="18"/>
              </w:rPr>
            </w:pPr>
            <w:r>
              <w:rPr>
                <w:sz w:val="18"/>
              </w:rPr>
              <w:t>bis</w:t>
            </w:r>
          </w:p>
        </w:tc>
        <w:tc>
          <w:tcPr>
            <w:tcW w:w="1758" w:type="dxa"/>
            <w:gridSpan w:val="8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bCs/>
              </w:rPr>
              <w:instrText xml:space="preserve"> FORMTEXT </w:instrText>
            </w:r>
            <w:bookmarkStart w:id="347" w:name="Text21_Copy_1"/>
            <w:r>
              <w:rPr>
                <w:b/>
                <w:bCs/>
                <w:sz w:val="18"/>
              </w:rPr>
            </w:r>
            <w:r>
              <w:rPr>
                <w:sz w:val="18"/>
                <w:b/>
                <w:bCs/>
              </w:rPr>
              <w:fldChar w:fldCharType="separate"/>
            </w:r>
            <w:r>
              <w:rPr>
                <w:b/>
                <w:bCs/>
                <w:sz w:val="18"/>
              </w:rPr>
              <w:t>     </w:t>
            </w:r>
            <w:r/>
            <w:r>
              <w:rPr>
                <w:sz w:val="18"/>
                <w:b/>
                <w:bCs/>
              </w:rPr>
              <w:fldChar w:fldCharType="end"/>
            </w:r>
            <w:r>
              <w:rPr>
                <w:b/>
                <w:bCs/>
                <w:sz w:val="18"/>
              </w:rPr>
            </w:r>
            <w:bookmarkEnd w:id="347"/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480" w:type="dxa"/>
            <w:gridSpan w:val="4"/>
            <w:tcBorders/>
          </w:tcPr>
          <w:p>
            <w:pPr>
              <w:pStyle w:val="Normal"/>
              <w:spacing w:before="180" w:after="0"/>
              <w:jc w:val="right"/>
              <w:rPr>
                <w:sz w:val="18"/>
              </w:rPr>
            </w:pPr>
            <w:r>
              <w:rPr>
                <w:sz w:val="18"/>
              </w:rPr>
              <w:t>b)</w:t>
            </w:r>
          </w:p>
        </w:tc>
        <w:tc>
          <w:tcPr>
            <w:tcW w:w="10592" w:type="dxa"/>
            <w:gridSpan w:val="51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  <w:tab w:val="left" w:pos="5317" w:leader="none"/>
                <w:tab w:val="left" w:pos="6451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Bis zum Beginn meiner Beschäftigung war ich arbeitslos</w:t>
              <w:tab/>
            </w:r>
            <w:r>
              <w:fldChar w:fldCharType="begin">
                <w:ffData>
                  <w:name w:val="Kontrollkästchen43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  <w:fldChar w:fldCharType="separate"/>
            </w:r>
            <w:bookmarkStart w:id="348" w:name="Kontrollkästchen43_Copy_2"/>
            <w:bookmarkStart w:id="349" w:name="Kontrollkästchen43_Copy_2"/>
            <w:bookmarkEnd w:id="349"/>
            <w:r>
              <w:rPr>
                <w:sz w:val="24"/>
              </w:rPr>
            </w:r>
            <w:r>
              <w:rPr>
                <w:sz w:val="24"/>
              </w:rPr>
              <w:fldChar w:fldCharType="end"/>
            </w:r>
            <w:bookmarkStart w:id="350" w:name="Kontrollkästchen43_Copy_2"/>
            <w:bookmarkEnd w:id="350"/>
            <w:r>
              <w:rPr>
                <w:sz w:val="24"/>
              </w:rPr>
              <w:t xml:space="preserve">  </w:t>
            </w:r>
            <w:r>
              <w:rPr>
                <w:sz w:val="18"/>
              </w:rPr>
              <w:t xml:space="preserve"> ja</w:t>
              <w:tab/>
            </w:r>
            <w:r>
              <w:fldChar w:fldCharType="begin">
                <w:ffData>
                  <w:name w:val="Kontrollkästchen44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</w:rPr>
              <w:instrText xml:space="preserve"> FORMCHECKBOX </w:instrText>
            </w:r>
            <w:r>
              <w:rPr>
                <w:sz w:val="24"/>
              </w:rPr>
              <w:fldChar w:fldCharType="separate"/>
            </w:r>
            <w:bookmarkStart w:id="351" w:name="Kontrollkästchen44_Copy_2"/>
            <w:bookmarkStart w:id="352" w:name="Kontrollkästchen44_Copy_2"/>
            <w:bookmarkEnd w:id="352"/>
            <w:r>
              <w:rPr>
                <w:sz w:val="24"/>
              </w:rPr>
            </w:r>
            <w:r>
              <w:rPr>
                <w:sz w:val="24"/>
              </w:rPr>
              <w:fldChar w:fldCharType="end"/>
            </w:r>
            <w:bookmarkStart w:id="353" w:name="Kontrollkästchen44_Copy_2"/>
            <w:bookmarkEnd w:id="353"/>
            <w:r>
              <w:rPr>
                <w:sz w:val="18"/>
              </w:rPr>
              <w:t xml:space="preserve">   nein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Bezug"/>
              <w:tabs>
                <w:tab w:val="clear" w:pos="2155"/>
                <w:tab w:val="clear" w:pos="4394"/>
                <w:tab w:val="clear" w:pos="7088"/>
              </w:tabs>
              <w:spacing w:before="200" w:after="0"/>
              <w:rPr>
                <w:rFonts w:ascii="Arial" w:hAnsi="Arial"/>
                <w:spacing w:val="-20"/>
              </w:rPr>
            </w:pPr>
            <w:r>
              <w:rPr>
                <w:rFonts w:ascii="Arial" w:hAnsi="Arial"/>
                <w:spacing w:val="-20"/>
              </w:rPr>
              <w:t>11.</w:t>
            </w:r>
          </w:p>
        </w:tc>
        <w:tc>
          <w:tcPr>
            <w:tcW w:w="10729" w:type="dxa"/>
            <w:gridSpan w:val="5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200" w:after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Nur auszufüllen bei einer geringfügigen Beschäftigung </w:t>
            </w:r>
            <w:r>
              <w:rPr>
                <w:sz w:val="18"/>
              </w:rPr>
              <w:t xml:space="preserve">(Einkommen bis zur Höhe von </w:t>
            </w:r>
            <w:r>
              <w:rPr>
                <w:b/>
                <w:bCs/>
                <w:sz w:val="18"/>
              </w:rPr>
              <w:t>556,00 EURO</w:t>
            </w:r>
            <w:r>
              <w:rPr>
                <w:sz w:val="18"/>
              </w:rPr>
              <w:t xml:space="preserve"> monatlich):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729" w:type="dxa"/>
            <w:gridSpan w:val="5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rPr>
                <w:sz w:val="18"/>
              </w:rPr>
              <w:t>Ich möchte mich von der Rentenversicherungspflicht befreien lassen: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>
                <w:sz w:val="18"/>
              </w:rPr>
            </w:pPr>
            <w: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54" w:name="Kontrollkästchen30"/>
            <w:bookmarkStart w:id="355" w:name="Kontrollkästchen30"/>
            <w:bookmarkEnd w:id="355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10307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427" w:leader="none"/>
              </w:tabs>
              <w:spacing w:before="120" w:after="0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ja</w:t>
              <w:tab/>
              <w:t>(Antrag ist beigefügt)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3" w:type="dxa"/>
            <w:gridSpan w:val="2"/>
            <w:tcBorders/>
          </w:tcPr>
          <w:p>
            <w:pPr>
              <w:pStyle w:val="Normal"/>
              <w:spacing w:before="120" w:after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422" w:type="dxa"/>
            <w:gridSpan w:val="3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20" w:after="0"/>
              <w:rPr/>
            </w:pPr>
            <w:r>
              <w:fldChar w:fldCharType="begin">
                <w:ffData>
                  <w:name w:val="Kontrollkästchen3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56" w:name="Kontrollkästchen31"/>
            <w:bookmarkStart w:id="357" w:name="Kontrollkästchen31"/>
            <w:bookmarkEnd w:id="357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10307" w:type="dxa"/>
            <w:gridSpan w:val="50"/>
            <w:tcBorders/>
          </w:tcPr>
          <w:p>
            <w:pPr>
              <w:pStyle w:val="Normal"/>
              <w:tabs>
                <w:tab w:val="clear" w:pos="708"/>
                <w:tab w:val="left" w:pos="213" w:leader="none"/>
              </w:tabs>
              <w:spacing w:before="180" w:after="0"/>
              <w:rPr>
                <w:sz w:val="18"/>
              </w:rPr>
            </w:pPr>
            <w:r>
              <w:rPr>
                <w:b/>
                <w:bCs/>
                <w:sz w:val="18"/>
              </w:rPr>
              <w:t>nein</w:t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765" w:type="dxa"/>
            <w:gridSpan w:val="5"/>
            <w:tcBorders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307" w:type="dxa"/>
            <w:gridSpan w:val="50"/>
            <w:tcBorders/>
          </w:tcPr>
          <w:p>
            <w:pPr>
              <w:pStyle w:val="Bezug"/>
              <w:tabs>
                <w:tab w:val="clear" w:pos="2155"/>
                <w:tab w:val="clear" w:pos="4394"/>
                <w:tab w:val="clear" w:pos="7088"/>
                <w:tab w:val="left" w:pos="213" w:leader="none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tbl>
      <w:tblPr>
        <w:tblW w:w="10773" w:type="dxa"/>
        <w:jc w:val="left"/>
        <w:tblInd w:w="21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773"/>
      </w:tblGrid>
      <w:tr>
        <w:trPr>
          <w:trHeight w:val="578" w:hRule="atLeast"/>
        </w:trPr>
        <w:tc>
          <w:tcPr>
            <w:tcW w:w="10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ÄNDERUNGEN IN DEN VORSTEHENDEN ANGABEN WERDE ICH UNVERZÜGLICH </w:t>
            </w:r>
            <w:r>
              <w:rPr>
                <w:b/>
                <w:caps/>
                <w:sz w:val="18"/>
                <w:szCs w:val="18"/>
              </w:rPr>
              <w:t>durch EIN besonderes Schreiben</w:t>
            </w:r>
            <w:r>
              <w:rPr>
                <w:b/>
                <w:sz w:val="18"/>
                <w:szCs w:val="18"/>
              </w:rPr>
              <w:t xml:space="preserve"> MITTEILEN</w:t>
            </w:r>
          </w:p>
          <w:p>
            <w:pPr>
              <w:pStyle w:val="Normal"/>
              <w:spacing w:before="12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Dazu gehört bei Studierenden insbesondere das Bestehen der Hochschulprüfung</w:t>
            </w:r>
          </w:p>
        </w:tc>
      </w:tr>
    </w:tbl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rPr>
          <w:sz w:val="14"/>
          <w:szCs w:val="14"/>
        </w:rPr>
      </w:pPr>
      <w:r>
        <w:rPr>
          <w:sz w:val="14"/>
          <w:szCs w:val="14"/>
        </w:rPr>
      </w:r>
    </w:p>
    <w:tbl>
      <w:tblPr>
        <w:tblW w:w="9780" w:type="dxa"/>
        <w:jc w:val="left"/>
        <w:tblInd w:w="106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3685"/>
        <w:gridCol w:w="2408"/>
        <w:gridCol w:w="3687"/>
      </w:tblGrid>
      <w:tr>
        <w:trPr>
          <w:cantSplit w:val="true"/>
        </w:trPr>
        <w:tc>
          <w:tcPr>
            <w:tcW w:w="3685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01" w:leader="none"/>
              </w:tabs>
              <w:rPr>
                <w:sz w:val="18"/>
              </w:rPr>
            </w:pPr>
            <w: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t>     </w:t>
            </w:r>
            <w:r/>
            <w:r>
              <w:rPr>
                <w:sz w:val="18"/>
              </w:rPr>
              <w:fldChar w:fldCharType="end"/>
            </w:r>
            <w:r>
              <w:rPr>
                <w:sz w:val="18"/>
              </w:rPr>
            </w:r>
          </w:p>
        </w:tc>
        <w:tc>
          <w:tcPr>
            <w:tcW w:w="2408" w:type="dxa"/>
            <w:tcBorders/>
          </w:tcPr>
          <w:p>
            <w:pPr>
              <w:pStyle w:val="Normal"/>
              <w:tabs>
                <w:tab w:val="clear" w:pos="708"/>
                <w:tab w:val="left" w:pos="1701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87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4" w:leader="none"/>
              </w:tabs>
              <w:rPr>
                <w:sz w:val="18"/>
              </w:rPr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bookmarkStart w:id="358" w:name="Text47_Copy_1"/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sz w:val="18"/>
              </w:rPr>
              <w:t>     </w:t>
            </w:r>
            <w:r/>
            <w:r>
              <w:rPr>
                <w:sz w:val="18"/>
              </w:rPr>
              <w:fldChar w:fldCharType="end"/>
            </w:r>
            <w:r>
              <w:rPr>
                <w:sz w:val="18"/>
              </w:rPr>
            </w:r>
            <w:bookmarkEnd w:id="358"/>
          </w:p>
        </w:tc>
      </w:tr>
      <w:tr>
        <w:trPr>
          <w:cantSplit w:val="true"/>
        </w:trPr>
        <w:tc>
          <w:tcPr>
            <w:tcW w:w="3685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01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Ort und Datum</w:t>
            </w:r>
          </w:p>
        </w:tc>
        <w:tc>
          <w:tcPr>
            <w:tcW w:w="2408" w:type="dxa"/>
            <w:tcBorders/>
          </w:tcPr>
          <w:p>
            <w:pPr>
              <w:pStyle w:val="Normal"/>
              <w:tabs>
                <w:tab w:val="clear" w:pos="708"/>
                <w:tab w:val="left" w:pos="1701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87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4" w:leader="none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>Unterschrift des Arbeitnehmers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915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915"/>
      </w:tblGrid>
      <w:tr>
        <w:trPr/>
        <w:tc>
          <w:tcPr>
            <w:tcW w:w="10915" w:type="dxa"/>
            <w:tcBorders/>
          </w:tcPr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DLZP SH – 3008 – 12/2024-</w:t>
            </w:r>
          </w:p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</w:r>
          </w:p>
          <w:p>
            <w:pPr>
              <w:pStyle w:val="Normal"/>
              <w:tabs>
                <w:tab w:val="clear" w:pos="708"/>
                <w:tab w:val="left" w:pos="356" w:leader="none"/>
                <w:tab w:val="right" w:pos="10420" w:leader="none"/>
              </w:tabs>
              <w:jc w:val="right"/>
              <w:rPr>
                <w:sz w:val="16"/>
              </w:rPr>
            </w:pPr>
            <w:r>
              <w:rPr>
                <w:sz w:val="16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continuous"/>
      <w:pgSz w:w="11906" w:h="16838"/>
      <w:pgMar w:left="567" w:right="1418" w:gutter="0" w:header="720" w:top="777" w:footer="720" w:bottom="777"/>
      <w:formProt w:val="tru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 xml:space="preserve">SEITE  </w:t>
                          </w:r>
                          <w:r>
                            <w:rPr>
                              <w:rStyle w:val="PageNumber"/>
                              <w:b/>
                              <w:bCs/>
                            </w:rPr>
                            <w:t>Fehler! Textmarke nicht definiert.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 xml:space="preserve">SEITE  </w:t>
                    </w:r>
                    <w:r>
                      <w:rPr>
                        <w:rStyle w:val="PageNumber"/>
                        <w:b/>
                        <w:bCs/>
                      </w:rPr>
                      <w:t>Fehler! Textmarke nicht definiert.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 xml:space="preserve">SEITE  </w:t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 xml:space="preserve">SEITE  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umentProtection w:edit="forms" w:enforcement="1" w:cryptProviderType="rsaAES" w:cryptAlgorithmClass="hash" w:cryptAlgorithmType="typeAny" w:cryptAlgorithmSid="14" w:cryptSpinCount="100000" w:hash="eD0oZwC0p8UV9iMknQLmgVybDu9JauPmFMzSMPAu+PszWcFjOrbfsd2t0cmPHuj5oeP3Y6sBeQvklk5OneiLpw==" w:salt="l0+dOyloo9OYa7v8yRF5+Q==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Heading1">
    <w:name w:val="Heading 1"/>
    <w:basedOn w:val="Normal"/>
    <w:next w:val="Normal"/>
    <w:qFormat/>
    <w:rsid w:val="00057bad"/>
    <w:pPr>
      <w:keepNext w:val="true"/>
      <w:tabs>
        <w:tab w:val="clear" w:pos="708"/>
        <w:tab w:val="left" w:pos="5103" w:leader="none"/>
      </w:tabs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057bad"/>
    <w:pPr>
      <w:keepNext w:val="true"/>
      <w:spacing w:before="40" w:after="0"/>
      <w:outlineLvl w:val="1"/>
    </w:pPr>
    <w:rPr>
      <w:b/>
      <w:sz w:val="24"/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SprechblasentextZchn" w:customStyle="1">
    <w:name w:val="Sprechblasentext Zchn"/>
    <w:link w:val="BalloonText"/>
    <w:uiPriority w:val="99"/>
    <w:semiHidden/>
    <w:qFormat/>
    <w:rsid w:val="00714f20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ezug" w:customStyle="1">
    <w:name w:val="Bezug"/>
    <w:basedOn w:val="Normal"/>
    <w:qFormat/>
    <w:pPr>
      <w:tabs>
        <w:tab w:val="clear" w:pos="708"/>
        <w:tab w:val="left" w:pos="2155" w:leader="none"/>
        <w:tab w:val="left" w:pos="4394" w:leader="none"/>
        <w:tab w:val="left" w:pos="7088" w:leader="none"/>
      </w:tabs>
    </w:pPr>
    <w:rPr>
      <w:rFonts w:ascii="Courier New" w:hAnsi="Courier New"/>
      <w:sz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">
    <w:name w:val="Body Text Indent"/>
    <w:basedOn w:val="Normal"/>
    <w:pPr>
      <w:ind w:hanging="425" w:left="1134"/>
      <w:jc w:val="both"/>
    </w:pPr>
    <w:rPr/>
  </w:style>
  <w:style w:type="paragraph" w:styleId="BodyTextIndent2">
    <w:name w:val="Body Text Indent 2"/>
    <w:basedOn w:val="Normal"/>
    <w:qFormat/>
    <w:pPr>
      <w:ind w:left="851"/>
    </w:pPr>
    <w:rPr/>
  </w:style>
  <w:style w:type="paragraph" w:styleId="BodyTextIndent3">
    <w:name w:val="Body Text Indent 3"/>
    <w:basedOn w:val="Normal"/>
    <w:qFormat/>
    <w:pPr>
      <w:ind w:left="709"/>
      <w:jc w:val="both"/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714f20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091F2-185D-470B-98A0-4CEC0ED9D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SVErklaerung.dot</Template>
  <TotalTime>29</TotalTime>
  <Application>LibreOffice/24.2.7.2$Linux_X86_64 LibreOffice_project/420$Build-2</Application>
  <AppVersion>15.0000</AppVersion>
  <Pages>4</Pages>
  <Words>1123</Words>
  <Characters>6657</Characters>
  <CharactersWithSpaces>8016</CharactersWithSpaces>
  <Paragraphs>240</Paragraphs>
  <Company>Landesbesoldungsamt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2025-07-09T09:45:00Z</dcterms:created>
  <dc:creator>Barbara Pahlke</dc:creator>
  <dc:description>unverändert</dc:description>
  <dc:language>en-US</dc:language>
  <cp:lastModifiedBy/>
  <cp:lastPrinted>2017-06-26T07:32:00Z</cp:lastPrinted>
  <dcterms:modified xsi:type="dcterms:W3CDTF">2026-08-13T13:55:33Z</dcterms:modified>
  <cp:revision>5</cp:revision>
  <dc:subject/>
  <dc:title>SV_Erklaerung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